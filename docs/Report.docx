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6A74E" w14:textId="308C6E20" w:rsidR="00D077E9" w:rsidRPr="00473C2C" w:rsidRDefault="00DE69C4" w:rsidP="00D70D02">
      <w:r>
        <w:rPr>
          <w:noProof/>
          <w:lang w:bidi="el-GR"/>
        </w:rPr>
        <w:t xml:space="preserve"> </w:t>
      </w:r>
      <w:r>
        <w:rPr>
          <w:noProof/>
          <w:lang w:bidi="el-GR"/>
        </w:rPr>
        <w:drawing>
          <wp:anchor distT="0" distB="0" distL="114300" distR="114300" simplePos="0" relativeHeight="251658241" behindDoc="1" locked="0" layoutInCell="1" allowOverlap="1" wp14:anchorId="01E5AAFF" wp14:editId="402A8472">
            <wp:simplePos x="0" y="0"/>
            <wp:positionH relativeFrom="column">
              <wp:posOffset>-630373</wp:posOffset>
            </wp:positionH>
            <wp:positionV relativeFrom="page">
              <wp:posOffset>-119743</wp:posOffset>
            </wp:positionV>
            <wp:extent cx="12124800" cy="6822000"/>
            <wp:effectExtent l="0" t="0" r="0" b="0"/>
            <wp:wrapNone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4800" cy="682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1450A" w14:textId="56BE163F" w:rsidR="00791A8E" w:rsidRPr="008C5DDE" w:rsidRDefault="00495B8E" w:rsidP="008C5DDE">
      <w:pPr>
        <w:spacing w:after="200"/>
        <w:sectPr w:rsidR="00791A8E" w:rsidRPr="008C5DDE" w:rsidSect="00B255A8">
          <w:headerReference w:type="default" r:id="rId10"/>
          <w:footerReference w:type="default" r:id="rId11"/>
          <w:footerReference w:type="first" r:id="rId12"/>
          <w:pgSz w:w="11906" w:h="16838" w:code="9"/>
          <w:pgMar w:top="720" w:right="936" w:bottom="720" w:left="936" w:header="0" w:footer="289" w:gutter="0"/>
          <w:pgNumType w:start="1" w:chapStyle="1"/>
          <w:cols w:space="720"/>
          <w:titlePg/>
          <w:docGrid w:linePitch="382"/>
        </w:sectPr>
      </w:pPr>
      <w:r w:rsidRPr="00473C2C">
        <w:rPr>
          <w:noProof/>
          <w:lang w:bidi="el-GR"/>
        </w:rPr>
        <w:drawing>
          <wp:anchor distT="0" distB="0" distL="114300" distR="114300" simplePos="0" relativeHeight="251658243" behindDoc="0" locked="0" layoutInCell="1" allowOverlap="1" wp14:anchorId="027B83CC" wp14:editId="79F69F10">
            <wp:simplePos x="0" y="0"/>
            <wp:positionH relativeFrom="margin">
              <wp:align>center</wp:align>
            </wp:positionH>
            <wp:positionV relativeFrom="paragraph">
              <wp:posOffset>8992667</wp:posOffset>
            </wp:positionV>
            <wp:extent cx="1397203" cy="395021"/>
            <wp:effectExtent l="0" t="0" r="0" b="5080"/>
            <wp:wrapNone/>
            <wp:docPr id="12" name="Γραφικό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Γραφικό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203" cy="395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l-G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464BB60" wp14:editId="4964C6B6">
                <wp:simplePos x="0" y="0"/>
                <wp:positionH relativeFrom="margin">
                  <wp:posOffset>-1829</wp:posOffset>
                </wp:positionH>
                <wp:positionV relativeFrom="paragraph">
                  <wp:posOffset>6206110</wp:posOffset>
                </wp:positionV>
                <wp:extent cx="6370955" cy="2926004"/>
                <wp:effectExtent l="0" t="0" r="0" b="0"/>
                <wp:wrapNone/>
                <wp:docPr id="13" name="Πλαίσιο κειμένο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955" cy="2926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Times New Roman" w:eastAsiaTheme="minorEastAsia" w:hAnsi="Times New Roman" w:cs="Times New Roman"/>
                                <w:bCs w:val="0"/>
                                <w:color w:val="0F0D29" w:themeColor="text1"/>
                                <w:sz w:val="28"/>
                                <w:szCs w:val="22"/>
                              </w:rPr>
                              <w:id w:val="-1073267690"/>
                              <w:placeholder>
                                <w:docPart w:val="AE9ED271A5814668AC2B02CD0DDF1B7F"/>
                              </w:placeholder>
                              <w15:appearance w15:val="hidden"/>
                            </w:sdtPr>
                            <w:sdtEndPr>
                              <w:rPr>
                                <w:b w:val="0"/>
                                <w:color w:val="auto"/>
                              </w:rPr>
                            </w:sdtEndPr>
                            <w:sdtContent>
                              <w:p w14:paraId="3DBEDC95" w14:textId="5E211984" w:rsidR="00495B8E" w:rsidRPr="008E7F48" w:rsidRDefault="00495B8E" w:rsidP="00495B8E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 w:cs="Times New Roman"/>
                                    <w:color w:val="0F0D29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F0D29" w:themeColor="text1"/>
                                    <w:lang w:val="de-DE"/>
                                  </w:rPr>
                                  <w:t>Report</w:t>
                                </w:r>
                              </w:p>
                              <w:p w14:paraId="36DCD18B" w14:textId="77777777" w:rsidR="00495B8E" w:rsidRPr="00B521E4" w:rsidRDefault="00495B8E" w:rsidP="00495B8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  <w:p w14:paraId="0AE67234" w14:textId="099895FE" w:rsidR="00DE69C4" w:rsidRPr="00495B8E" w:rsidRDefault="001D665F" w:rsidP="00495B8E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 w:cs="Times New Roman"/>
                                    <w:color w:val="0F0D29" w:themeColor="text1"/>
                                    <w:sz w:val="48"/>
                                    <w:szCs w:val="40"/>
                                    <w:lang w:bidi="el-GR"/>
                                  </w:rPr>
                                </w:pPr>
                                <w:r w:rsidRPr="00E035CE">
                                  <w:rPr>
                                    <w:rFonts w:ascii="Times New Roman" w:hAnsi="Times New Roman" w:cs="Times New Roman"/>
                                    <w:color w:val="0F0D29" w:themeColor="text1"/>
                                    <w:sz w:val="48"/>
                                    <w:szCs w:val="40"/>
                                    <w:lang w:bidi="el-GR"/>
                                  </w:rPr>
                                  <w:t xml:space="preserve">Ανάπτυξη ιστότοπου με χρήση </w:t>
                                </w:r>
                                <w:r w:rsidRPr="00E035CE">
                                  <w:rPr>
                                    <w:rFonts w:ascii="Times New Roman" w:hAnsi="Times New Roman" w:cs="Times New Roman"/>
                                    <w:color w:val="0F0D29" w:themeColor="text1"/>
                                    <w:sz w:val="48"/>
                                    <w:szCs w:val="40"/>
                                    <w:lang w:val="de-DE" w:bidi="el-GR"/>
                                  </w:rPr>
                                  <w:t>HTML</w:t>
                                </w:r>
                                <w:r w:rsidRPr="00E035CE">
                                  <w:rPr>
                                    <w:rFonts w:ascii="Times New Roman" w:hAnsi="Times New Roman" w:cs="Times New Roman"/>
                                    <w:color w:val="0F0D29" w:themeColor="text1"/>
                                    <w:sz w:val="48"/>
                                    <w:szCs w:val="40"/>
                                    <w:lang w:bidi="el-GR"/>
                                  </w:rPr>
                                  <w:t xml:space="preserve"> και </w:t>
                                </w:r>
                                <w:r w:rsidRPr="00E035CE">
                                  <w:rPr>
                                    <w:rFonts w:ascii="Times New Roman" w:hAnsi="Times New Roman" w:cs="Times New Roman"/>
                                    <w:color w:val="0F0D29" w:themeColor="text1"/>
                                    <w:sz w:val="48"/>
                                    <w:szCs w:val="40"/>
                                    <w:lang w:val="de-DE" w:bidi="el-GR"/>
                                  </w:rPr>
                                  <w:t>CSS</w:t>
                                </w:r>
                              </w:p>
                              <w:p w14:paraId="0C89ED53" w14:textId="77777777" w:rsidR="001D665F" w:rsidRPr="00495B8E" w:rsidRDefault="001D665F" w:rsidP="00495B8E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 w:cs="Times New Roman"/>
                                    <w:color w:val="0F0D29" w:themeColor="text1"/>
                                    <w:sz w:val="20"/>
                                    <w:szCs w:val="16"/>
                                  </w:rPr>
                                </w:pPr>
                              </w:p>
                              <w:p w14:paraId="4AD57C3D" w14:textId="7FA9F15D" w:rsidR="00DE69C4" w:rsidRPr="00B521E4" w:rsidRDefault="00DE69C4" w:rsidP="00495B8E">
                                <w:pPr>
                                  <w:spacing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 w:val="0"/>
                                    <w:color w:val="auto"/>
                                  </w:rPr>
                                </w:pPr>
                                <w:r w:rsidRPr="00B521E4">
                                  <w:rPr>
                                    <w:rFonts w:ascii="Times New Roman" w:hAnsi="Times New Roman" w:cs="Times New Roman"/>
                                    <w:b w:val="0"/>
                                    <w:color w:val="auto"/>
                                  </w:rPr>
                                  <w:t>Τεχνολογίες Διαδικτύου</w:t>
                                </w:r>
                                <w:r w:rsidR="00495B8E" w:rsidRPr="00B521E4">
                                  <w:rPr>
                                    <w:rFonts w:ascii="Times New Roman" w:hAnsi="Times New Roman" w:cs="Times New Roman"/>
                                    <w:b w:val="0"/>
                                    <w:color w:val="auto"/>
                                  </w:rPr>
                                  <w:t xml:space="preserve"> (ΠΛΡ104)</w:t>
                                </w:r>
                              </w:p>
                            </w:sdtContent>
                          </w:sdt>
                          <w:p w14:paraId="7B0C062D" w14:textId="0B0680D0" w:rsidR="00DE69C4" w:rsidRPr="00B521E4" w:rsidRDefault="00DE69C4" w:rsidP="00495B8E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</w:rPr>
                            </w:pPr>
                            <w:r w:rsidRPr="00B521E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</w:rPr>
                              <w:t xml:space="preserve">Έχει συνταχθεί από: 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</w:rPr>
                                <w:alias w:val="Το όνομά σας"/>
                                <w:tag w:val="Το όνομά σας"/>
                                <w:id w:val="1509714103"/>
                                <w:placeholder>
                                  <w:docPart w:val="D8ADADDED62946DD83C43FA518EF922F"/>
                                </w:placeholder>
                                <w:dataBinding w:prefixMappings="xmlns:ns0='http://schemas.microsoft.com/office/2006/coverPageProps' " w:xpath="/ns0:CoverPageProperties[1]/ns0:CompanyFax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r w:rsidRPr="00B521E4">
                                  <w:rPr>
                                    <w:rFonts w:ascii="Times New Roman" w:hAnsi="Times New Roman" w:cs="Times New Roman"/>
                                    <w:b w:val="0"/>
                                    <w:color w:val="auto"/>
                                  </w:rPr>
                                  <w:t>Καζή Ευστρατία</w:t>
                                </w:r>
                                <w:r w:rsidRPr="00B521E4">
                                  <w:rPr>
                                    <w:rFonts w:ascii="Times New Roman" w:hAnsi="Times New Roman" w:cs="Times New Roman"/>
                                    <w:b w:val="0"/>
                                    <w:color w:val="auto"/>
                                  </w:rPr>
                                  <w:br/>
                                  <w:t>Διδάσκων: Κώτης Κωνσταντίνος</w:t>
                                </w:r>
                              </w:sdtContent>
                            </w:sdt>
                          </w:p>
                          <w:p w14:paraId="384298D0" w14:textId="3D2BB5F3" w:rsidR="00DE69C4" w:rsidRPr="008E7F48" w:rsidRDefault="00DE6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64BB60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13" o:spid="_x0000_s1026" type="#_x0000_t202" style="position:absolute;margin-left:-.15pt;margin-top:488.65pt;width:501.65pt;height:230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" filled="f" stroked="f" strokeweight=".5pt">
                <v:textbox>
                  <w:txbxContent>
                    <w:sdt>
                      <w:sdtPr>
                        <w:rPr>
                          <w:rFonts w:ascii="Times New Roman" w:eastAsiaTheme="minorEastAsia" w:hAnsi="Times New Roman" w:cs="Times New Roman"/>
                          <w:bCs w:val="0"/>
                          <w:color w:val="0F0D29" w:themeColor="text1"/>
                          <w:sz w:val="28"/>
                          <w:szCs w:val="22"/>
                        </w:rPr>
                        <w:id w:val="-1073267690"/>
                        <w:placeholder>
                          <w:docPart w:val="AE9ED271A5814668AC2B02CD0DDF1B7F"/>
                        </w:placeholder>
                        <w15:appearance w15:val="hidden"/>
                      </w:sdtPr>
                      <w:sdtEndPr>
                        <w:rPr>
                          <w:b w:val="0"/>
                          <w:color w:val="auto"/>
                        </w:rPr>
                      </w:sdtEndPr>
                      <w:sdtContent>
                        <w:p w14:paraId="3DBEDC95" w14:textId="5E211984" w:rsidR="00495B8E" w:rsidRPr="008E7F48" w:rsidRDefault="00495B8E" w:rsidP="00495B8E">
                          <w:pPr>
                            <w:pStyle w:val="a7"/>
                            <w:jc w:val="center"/>
                            <w:rPr>
                              <w:rFonts w:ascii="Times New Roman" w:hAnsi="Times New Roman" w:cs="Times New Roman"/>
                              <w:color w:val="0F0D29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F0D29" w:themeColor="text1"/>
                              <w:lang w:val="de-DE"/>
                            </w:rPr>
                            <w:t>Report</w:t>
                          </w:r>
                        </w:p>
                        <w:p w14:paraId="36DCD18B" w14:textId="77777777" w:rsidR="00495B8E" w:rsidRPr="00B521E4" w:rsidRDefault="00495B8E" w:rsidP="00495B8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  <w:p w14:paraId="0AE67234" w14:textId="099895FE" w:rsidR="00DE69C4" w:rsidRPr="00495B8E" w:rsidRDefault="001D665F" w:rsidP="00495B8E">
                          <w:pPr>
                            <w:pStyle w:val="a7"/>
                            <w:jc w:val="center"/>
                            <w:rPr>
                              <w:rFonts w:ascii="Times New Roman" w:hAnsi="Times New Roman" w:cs="Times New Roman"/>
                              <w:color w:val="0F0D29" w:themeColor="text1"/>
                              <w:sz w:val="48"/>
                              <w:szCs w:val="40"/>
                              <w:lang w:bidi="el-GR"/>
                            </w:rPr>
                          </w:pPr>
                          <w:r w:rsidRPr="00E035CE">
                            <w:rPr>
                              <w:rFonts w:ascii="Times New Roman" w:hAnsi="Times New Roman" w:cs="Times New Roman"/>
                              <w:color w:val="0F0D29" w:themeColor="text1"/>
                              <w:sz w:val="48"/>
                              <w:szCs w:val="40"/>
                              <w:lang w:bidi="el-GR"/>
                            </w:rPr>
                            <w:t xml:space="preserve">Ανάπτυξη ιστότοπου με χρήση </w:t>
                          </w:r>
                          <w:r w:rsidRPr="00E035CE">
                            <w:rPr>
                              <w:rFonts w:ascii="Times New Roman" w:hAnsi="Times New Roman" w:cs="Times New Roman"/>
                              <w:color w:val="0F0D29" w:themeColor="text1"/>
                              <w:sz w:val="48"/>
                              <w:szCs w:val="40"/>
                              <w:lang w:val="de-DE" w:bidi="el-GR"/>
                            </w:rPr>
                            <w:t>HTML</w:t>
                          </w:r>
                          <w:r w:rsidRPr="00E035CE">
                            <w:rPr>
                              <w:rFonts w:ascii="Times New Roman" w:hAnsi="Times New Roman" w:cs="Times New Roman"/>
                              <w:color w:val="0F0D29" w:themeColor="text1"/>
                              <w:sz w:val="48"/>
                              <w:szCs w:val="40"/>
                              <w:lang w:bidi="el-GR"/>
                            </w:rPr>
                            <w:t xml:space="preserve"> και </w:t>
                          </w:r>
                          <w:r w:rsidRPr="00E035CE">
                            <w:rPr>
                              <w:rFonts w:ascii="Times New Roman" w:hAnsi="Times New Roman" w:cs="Times New Roman"/>
                              <w:color w:val="0F0D29" w:themeColor="text1"/>
                              <w:sz w:val="48"/>
                              <w:szCs w:val="40"/>
                              <w:lang w:val="de-DE" w:bidi="el-GR"/>
                            </w:rPr>
                            <w:t>CSS</w:t>
                          </w:r>
                        </w:p>
                        <w:p w14:paraId="0C89ED53" w14:textId="77777777" w:rsidR="001D665F" w:rsidRPr="00495B8E" w:rsidRDefault="001D665F" w:rsidP="00495B8E">
                          <w:pPr>
                            <w:pStyle w:val="a7"/>
                            <w:jc w:val="center"/>
                            <w:rPr>
                              <w:rFonts w:ascii="Times New Roman" w:hAnsi="Times New Roman" w:cs="Times New Roman"/>
                              <w:color w:val="0F0D29" w:themeColor="text1"/>
                              <w:sz w:val="20"/>
                              <w:szCs w:val="16"/>
                            </w:rPr>
                          </w:pPr>
                        </w:p>
                        <w:p w14:paraId="4AD57C3D" w14:textId="7FA9F15D" w:rsidR="00DE69C4" w:rsidRPr="00B521E4" w:rsidRDefault="00DE69C4" w:rsidP="00495B8E">
                          <w:pPr>
                            <w:spacing w:line="360" w:lineRule="auto"/>
                            <w:jc w:val="center"/>
                            <w:rPr>
                              <w:rFonts w:ascii="Times New Roman" w:hAnsi="Times New Roman" w:cs="Times New Roman"/>
                              <w:b w:val="0"/>
                              <w:color w:val="auto"/>
                            </w:rPr>
                          </w:pPr>
                          <w:r w:rsidRPr="00B521E4">
                            <w:rPr>
                              <w:rFonts w:ascii="Times New Roman" w:hAnsi="Times New Roman" w:cs="Times New Roman"/>
                              <w:b w:val="0"/>
                              <w:color w:val="auto"/>
                            </w:rPr>
                            <w:t>Τεχνολογίες Διαδικτύου</w:t>
                          </w:r>
                          <w:r w:rsidR="00495B8E" w:rsidRPr="00B521E4">
                            <w:rPr>
                              <w:rFonts w:ascii="Times New Roman" w:hAnsi="Times New Roman" w:cs="Times New Roman"/>
                              <w:b w:val="0"/>
                              <w:color w:val="auto"/>
                            </w:rPr>
                            <w:t xml:space="preserve"> (ΠΛΡ104)</w:t>
                          </w:r>
                        </w:p>
                      </w:sdtContent>
                    </w:sdt>
                    <w:p w14:paraId="7B0C062D" w14:textId="0B0680D0" w:rsidR="00DE69C4" w:rsidRPr="00B521E4" w:rsidRDefault="00DE69C4" w:rsidP="00495B8E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auto"/>
                        </w:rPr>
                      </w:pPr>
                      <w:r w:rsidRPr="00B521E4">
                        <w:rPr>
                          <w:rFonts w:ascii="Times New Roman" w:hAnsi="Times New Roman" w:cs="Times New Roman"/>
                          <w:b w:val="0"/>
                          <w:color w:val="auto"/>
                        </w:rPr>
                        <w:t xml:space="preserve">Έχει συνταχθεί από: </w:t>
                      </w:r>
                      <w:sdt>
                        <w:sdtPr>
                          <w:rPr>
                            <w:rFonts w:ascii="Times New Roman" w:hAnsi="Times New Roman" w:cs="Times New Roman"/>
                            <w:b w:val="0"/>
                            <w:color w:val="auto"/>
                          </w:rPr>
                          <w:alias w:val="Το όνομά σας"/>
                          <w:tag w:val="Το όνομά σας"/>
                          <w:id w:val="1509714103"/>
                          <w:placeholder>
                            <w:docPart w:val="D8ADADDED62946DD83C43FA518EF922F"/>
                          </w:placeholder>
                          <w:dataBinding w:prefixMappings="xmlns:ns0='http://schemas.microsoft.com/office/2006/coverPageProps' " w:xpath="/ns0:CoverPageProperties[1]/ns0:CompanyFax[1]" w:storeItemID="{55AF091B-3C7A-41E3-B477-F2FDAA23CFDA}"/>
                          <w15:appearance w15:val="hidden"/>
                          <w:text w:multiLine="1"/>
                        </w:sdtPr>
                        <w:sdtEndPr/>
                        <w:sdtContent>
                          <w:r w:rsidRPr="00B521E4">
                            <w:rPr>
                              <w:rFonts w:ascii="Times New Roman" w:hAnsi="Times New Roman" w:cs="Times New Roman"/>
                              <w:b w:val="0"/>
                              <w:color w:val="auto"/>
                            </w:rPr>
                            <w:t>Καζή Ευστρατία</w:t>
                          </w:r>
                          <w:r w:rsidRPr="00B521E4">
                            <w:rPr>
                              <w:rFonts w:ascii="Times New Roman" w:hAnsi="Times New Roman" w:cs="Times New Roman"/>
                              <w:b w:val="0"/>
                              <w:color w:val="auto"/>
                            </w:rPr>
                            <w:br/>
                            <w:t>Διδάσκων: Κώτης Κωνσταντίνος</w:t>
                          </w:r>
                        </w:sdtContent>
                      </w:sdt>
                    </w:p>
                    <w:p w14:paraId="384298D0" w14:textId="3D2BB5F3" w:rsidR="00DE69C4" w:rsidRPr="008E7F48" w:rsidRDefault="00DE69C4"/>
                  </w:txbxContent>
                </v:textbox>
                <w10:wrap anchorx="margin"/>
              </v:shape>
            </w:pict>
          </mc:Fallback>
        </mc:AlternateContent>
      </w:r>
      <w:r w:rsidR="00AB02A7" w:rsidRPr="00473C2C">
        <w:rPr>
          <w:noProof/>
          <w:lang w:bidi="el-GR"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474E46B5" wp14:editId="635542BE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396499" w14:textId="77777777" w:rsidR="00F75106" w:rsidRDefault="00F751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E46B5" id="Ορθογώνιο 2" o:spid="_x0000_s1027" style="position:absolute;margin-left:-58.7pt;margin-top:525pt;width:611.1pt;height:316.5pt;z-index:-25165823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" fillcolor="white [3212]" stroked="f" strokeweight="2pt">
                <v:textbox>
                  <w:txbxContent>
                    <w:p w14:paraId="40396499" w14:textId="77777777" w:rsidR="00F75106" w:rsidRDefault="00F75106"/>
                  </w:txbxContent>
                </v:textbox>
                <w10:wrap anchory="page"/>
              </v:rect>
            </w:pict>
          </mc:Fallback>
        </mc:AlternateContent>
      </w:r>
    </w:p>
    <w:p w14:paraId="60202EE1" w14:textId="612B7971" w:rsidR="004C33AC" w:rsidRPr="004C33AC" w:rsidRDefault="004C33AC" w:rsidP="00623160">
      <w:pPr>
        <w:pStyle w:val="1"/>
        <w:rPr>
          <w:rStyle w:val="affff9"/>
          <w:rFonts w:ascii="Times New Roman" w:hAnsi="Times New Roman" w:cs="Times New Roman"/>
          <w:b/>
          <w:bCs w:val="0"/>
          <w:color w:val="auto"/>
          <w:sz w:val="40"/>
          <w:szCs w:val="22"/>
        </w:rPr>
      </w:pPr>
      <w:r>
        <w:rPr>
          <w:rFonts w:ascii="Times New Roman" w:hAnsi="Times New Roman" w:cs="Times New Roman"/>
          <w:color w:val="auto"/>
          <w:sz w:val="40"/>
          <w:szCs w:val="22"/>
          <w:lang w:bidi="el-GR"/>
        </w:rPr>
        <w:lastRenderedPageBreak/>
        <w:t>Περιγραφή εργασίας</w:t>
      </w:r>
    </w:p>
    <w:p w14:paraId="01461BC0" w14:textId="361A4276" w:rsidR="0031083C" w:rsidRPr="0076207A" w:rsidRDefault="0031083C" w:rsidP="0076207A">
      <w:pPr>
        <w:rPr>
          <w:sz w:val="10"/>
          <w:szCs w:val="6"/>
        </w:rPr>
      </w:pPr>
    </w:p>
    <w:p w14:paraId="54CCF2A1" w14:textId="3FA959C5" w:rsidR="0076207A" w:rsidRDefault="0076207A" w:rsidP="0076207A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76207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Δημιουργείστε ιστότοπο με πολιτιστικό περιεχόμενο (π.χ., παρουσίαση συλλογής εκθεμάτων ενός μουσείου, παρουσίαση έκθεση ζωγραφικής, ιστορία των μουσικών οργάνων) ενσωματώνοντας ήχο, εικόνα, βίντεο, χάρτη και κείμενο.</w:t>
      </w:r>
    </w:p>
    <w:p w14:paraId="7DB43645" w14:textId="1040C549" w:rsidR="008B61BC" w:rsidRPr="008B61BC" w:rsidRDefault="008B61BC" w:rsidP="00F516FE">
      <w:pPr>
        <w:pStyle w:val="afb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Iστότοπος (διασυνδεδεμένες ιστοσελίδες ή μία σελίδα με χρήση εσωτερικών δεσμών)  </w:t>
      </w:r>
    </w:p>
    <w:p w14:paraId="0592E0E4" w14:textId="2C1EF7CA" w:rsidR="008B61BC" w:rsidRPr="008B61BC" w:rsidRDefault="008B61BC" w:rsidP="00F516FE">
      <w:pPr>
        <w:pStyle w:val="afb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Πολυμεσικό περιεχόμενο (εικόνες, βίντεο) διαθέσιμα τοπικά ή διαδικτυακά </w:t>
      </w:r>
    </w:p>
    <w:p w14:paraId="6ECA4CFD" w14:textId="347D5DC3" w:rsidR="008B61BC" w:rsidRPr="008B61BC" w:rsidRDefault="008B61BC" w:rsidP="00F516FE">
      <w:pPr>
        <w:pStyle w:val="afb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Μορφοποίηση περιεχομένου (CSS) </w:t>
      </w:r>
    </w:p>
    <w:p w14:paraId="4F8ACCF4" w14:textId="77777777" w:rsidR="008B61BC" w:rsidRPr="008B61BC" w:rsidRDefault="008B61BC" w:rsidP="00F516FE">
      <w:pPr>
        <w:pStyle w:val="afb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Ενσωμάτωση κώδικα (π.χ., χάρτες) με iFrames, Momento360.com φωτογραφίες, κα. </w:t>
      </w:r>
    </w:p>
    <w:p w14:paraId="5AF0ADD0" w14:textId="0053FE86" w:rsidR="008B61BC" w:rsidRDefault="008B61BC" w:rsidP="00F516FE">
      <w:pPr>
        <w:pStyle w:val="afb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</w:pP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Σύνδεση</w:t>
      </w: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 xml:space="preserve"> </w:t>
      </w: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με</w:t>
      </w: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 xml:space="preserve"> social media page(s) (</w:t>
      </w: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</w:t>
      </w: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.</w:t>
      </w: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χ</w:t>
      </w: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., Facebook, Flickr)</w:t>
      </w:r>
    </w:p>
    <w:p w14:paraId="315812E1" w14:textId="77777777" w:rsidR="00A45643" w:rsidRPr="008207EB" w:rsidRDefault="00A45643" w:rsidP="00A45643">
      <w:pPr>
        <w:rPr>
          <w:sz w:val="2"/>
          <w:szCs w:val="2"/>
          <w:lang w:val="en-US"/>
        </w:rPr>
      </w:pPr>
    </w:p>
    <w:p w14:paraId="7A8A52F7" w14:textId="12624EEF" w:rsidR="008B61BC" w:rsidRDefault="008B61BC" w:rsidP="00623160">
      <w:pPr>
        <w:pStyle w:val="1"/>
        <w:rPr>
          <w:rFonts w:ascii="Times New Roman" w:hAnsi="Times New Roman" w:cs="Times New Roman"/>
          <w:color w:val="auto"/>
          <w:sz w:val="40"/>
          <w:szCs w:val="22"/>
        </w:rPr>
      </w:pPr>
      <w:r>
        <w:rPr>
          <w:rFonts w:ascii="Times New Roman" w:hAnsi="Times New Roman" w:cs="Times New Roman"/>
          <w:color w:val="auto"/>
          <w:sz w:val="40"/>
          <w:szCs w:val="22"/>
          <w:lang w:bidi="el-GR"/>
        </w:rPr>
        <w:t>Ζητούμενα εργασίας</w:t>
      </w:r>
    </w:p>
    <w:p w14:paraId="3C81DC59" w14:textId="77777777" w:rsidR="008B61BC" w:rsidRPr="008B61BC" w:rsidRDefault="008B61BC" w:rsidP="008B61BC">
      <w:pPr>
        <w:rPr>
          <w:sz w:val="10"/>
          <w:szCs w:val="6"/>
        </w:rPr>
      </w:pPr>
    </w:p>
    <w:p w14:paraId="6703A446" w14:textId="43F97B05" w:rsidR="00F828DC" w:rsidRDefault="00D3174A" w:rsidP="00F516FE">
      <w:pPr>
        <w:pStyle w:val="afb"/>
        <w:numPr>
          <w:ilvl w:val="0"/>
          <w:numId w:val="15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D3174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Aρχεία κώδικα </w:t>
      </w:r>
      <w:r w:rsidRPr="002F5285">
        <w:rPr>
          <w:rFonts w:ascii="Times New Roman" w:hAnsi="Times New Roman" w:cs="Times New Roman"/>
          <w:color w:val="auto"/>
          <w:sz w:val="22"/>
          <w:szCs w:val="18"/>
        </w:rPr>
        <w:t>HTML</w:t>
      </w:r>
      <w:r w:rsidRPr="00D3174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</w:t>
      </w:r>
      <w:r w:rsidRPr="002F5285">
        <w:rPr>
          <w:rFonts w:ascii="Times New Roman" w:hAnsi="Times New Roman" w:cs="Times New Roman"/>
          <w:color w:val="auto"/>
          <w:sz w:val="22"/>
          <w:szCs w:val="18"/>
        </w:rPr>
        <w:t>CSS</w:t>
      </w:r>
      <w:r w:rsidRPr="00D3174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(.html, .css) και πολυμέσων (π.χ. εικόνες, βίντεο, κλπ.),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Pr="00D3174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οργανωμένα σε σχετικούς υποφακέλους</w:t>
      </w:r>
      <w:r w:rsidR="00BF1E3B" w:rsidRPr="00D3174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54F153E5" w14:textId="20ED5610" w:rsidR="00D3174A" w:rsidRDefault="00F444FF" w:rsidP="00F516FE">
      <w:pPr>
        <w:pStyle w:val="afb"/>
        <w:numPr>
          <w:ilvl w:val="0"/>
          <w:numId w:val="15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F444F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Δημοσίευση του ιστότοπου σε δωρεάν πάροχο φιλοξενίας (Web hosting) όπως π.χ.,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Pr="00F444F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InfinityFree, atwebpages.com – </w:t>
      </w:r>
      <w:r w:rsidRPr="002F5285">
        <w:rPr>
          <w:rFonts w:ascii="Times New Roman" w:hAnsi="Times New Roman" w:cs="Times New Roman"/>
          <w:color w:val="auto"/>
          <w:sz w:val="22"/>
          <w:szCs w:val="18"/>
        </w:rPr>
        <w:t>ΠΡΟΣΟΧΗ</w:t>
      </w:r>
      <w:r w:rsidRPr="00F444F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! Να υπάρχει δημοσιευμένο στην πρώτη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Pr="00F444F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σελίδα σχετικό κείμενο ότι πρόκειται για εργασία στo πλαίσιο εξέτασης του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Pr="00F444F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μαθήματος, και να αποφύγετε την αντιγραφή φωτογραφιών, κειμένων κλπ., για τα οποία δεν υπάρχει σχετική άδεια του δημιουργού τους. Χρησιμοποιήστε περιεχόμενο με άδεια </w:t>
      </w:r>
      <w:r w:rsidRPr="002F5285">
        <w:rPr>
          <w:rFonts w:ascii="Times New Roman" w:hAnsi="Times New Roman" w:cs="Times New Roman"/>
          <w:color w:val="auto"/>
          <w:sz w:val="22"/>
          <w:szCs w:val="18"/>
        </w:rPr>
        <w:t>CC0</w:t>
      </w:r>
      <w:r w:rsidRPr="00F444F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(Creative Commons zero)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4C0B5A82" w14:textId="409FE747" w:rsidR="00F444FF" w:rsidRDefault="006451FA" w:rsidP="00F516FE">
      <w:pPr>
        <w:pStyle w:val="afb"/>
        <w:numPr>
          <w:ilvl w:val="0"/>
          <w:numId w:val="15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6451F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Σχεδιασμός του ιστότοπου με responsive CSS framework (δείτε παρακάτω) ή custom responsive design ή Βοotstrap4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049478CB" w14:textId="4A0DA2BB" w:rsidR="006451FA" w:rsidRPr="002F5285" w:rsidRDefault="006720EC" w:rsidP="00F516FE">
      <w:pPr>
        <w:pStyle w:val="afb"/>
        <w:numPr>
          <w:ilvl w:val="1"/>
          <w:numId w:val="15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</w:rPr>
      </w:pPr>
      <w:hyperlink r:id="rId14" w:history="1"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https://www.w3schools.com/howto/howto_make_a_website.asp</w:t>
        </w:r>
      </w:hyperlink>
    </w:p>
    <w:p w14:paraId="4EEAA670" w14:textId="438FC6A7" w:rsidR="006451FA" w:rsidRPr="008E7F48" w:rsidRDefault="006720EC" w:rsidP="00F516FE">
      <w:pPr>
        <w:pStyle w:val="afb"/>
        <w:numPr>
          <w:ilvl w:val="1"/>
          <w:numId w:val="15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</w:rPr>
      </w:pPr>
      <w:hyperlink r:id="rId15" w:history="1"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https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://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www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3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schools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com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howto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howto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_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website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asp</w:t>
        </w:r>
      </w:hyperlink>
    </w:p>
    <w:p w14:paraId="4AFF9729" w14:textId="77777777" w:rsidR="006451FA" w:rsidRPr="008E7F48" w:rsidRDefault="006720EC" w:rsidP="00F516FE">
      <w:pPr>
        <w:pStyle w:val="afb"/>
        <w:numPr>
          <w:ilvl w:val="1"/>
          <w:numId w:val="15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</w:rPr>
      </w:pPr>
      <w:hyperlink r:id="rId16" w:history="1"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https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://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www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3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schools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com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howto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howto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_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css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_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example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_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website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asp</w:t>
        </w:r>
      </w:hyperlink>
    </w:p>
    <w:p w14:paraId="5178554D" w14:textId="76A6D0D0" w:rsidR="006451FA" w:rsidRPr="008E7F48" w:rsidRDefault="006720EC" w:rsidP="00F516FE">
      <w:pPr>
        <w:pStyle w:val="afb"/>
        <w:numPr>
          <w:ilvl w:val="1"/>
          <w:numId w:val="15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</w:rPr>
      </w:pPr>
      <w:hyperlink r:id="rId17" w:history="1"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https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://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www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3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schools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com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howto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howto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_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website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_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bootstrap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4.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asp</w:t>
        </w:r>
      </w:hyperlink>
    </w:p>
    <w:p w14:paraId="0C8F6095" w14:textId="5936B210" w:rsidR="006451FA" w:rsidRDefault="00A45643" w:rsidP="00F516FE">
      <w:pPr>
        <w:pStyle w:val="afb"/>
        <w:numPr>
          <w:ilvl w:val="0"/>
          <w:numId w:val="15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</w:pPr>
      <w:r w:rsidRPr="00A45643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Σχεδιασμός/εμφάνιση Ιστότοπου/ιστοσελίδων</w:t>
      </w:r>
    </w:p>
    <w:p w14:paraId="2259E801" w14:textId="75FF7FFB" w:rsidR="00A45643" w:rsidRDefault="00A45643" w:rsidP="00F516FE">
      <w:pPr>
        <w:pStyle w:val="afb"/>
        <w:numPr>
          <w:ilvl w:val="0"/>
          <w:numId w:val="15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A4564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Αναφορά περιγραφής του ιστότοπου (.</w:t>
      </w:r>
      <w:r w:rsidRPr="00A45643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pdf</w:t>
      </w:r>
      <w:r w:rsidRPr="00A4564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)</w:t>
      </w:r>
    </w:p>
    <w:p w14:paraId="65DDB418" w14:textId="77777777" w:rsidR="006353C1" w:rsidRPr="008207EB" w:rsidRDefault="006353C1" w:rsidP="00E43DB0">
      <w:pPr>
        <w:rPr>
          <w:sz w:val="2"/>
          <w:szCs w:val="2"/>
        </w:rPr>
      </w:pPr>
    </w:p>
    <w:p w14:paraId="7B292F10" w14:textId="4E3F8AFC" w:rsidR="006353C1" w:rsidRDefault="006353C1" w:rsidP="00623160">
      <w:pPr>
        <w:pStyle w:val="1"/>
        <w:rPr>
          <w:rFonts w:ascii="Times New Roman" w:hAnsi="Times New Roman" w:cs="Times New Roman"/>
          <w:color w:val="auto"/>
          <w:sz w:val="40"/>
          <w:szCs w:val="22"/>
          <w:lang w:bidi="el-GR"/>
        </w:rPr>
      </w:pPr>
      <w:r>
        <w:rPr>
          <w:rFonts w:ascii="Times New Roman" w:hAnsi="Times New Roman" w:cs="Times New Roman"/>
          <w:color w:val="auto"/>
          <w:sz w:val="40"/>
          <w:szCs w:val="22"/>
          <w:lang w:bidi="el-GR"/>
        </w:rPr>
        <w:t>Παραδοτέα</w:t>
      </w:r>
    </w:p>
    <w:p w14:paraId="76C3D15E" w14:textId="77777777" w:rsidR="00E437D6" w:rsidRPr="00E437D6" w:rsidRDefault="00E437D6" w:rsidP="00E437D6">
      <w:pPr>
        <w:rPr>
          <w:sz w:val="10"/>
          <w:szCs w:val="6"/>
        </w:rPr>
      </w:pPr>
    </w:p>
    <w:p w14:paraId="1E2E9290" w14:textId="4AD2B507" w:rsidR="00A45643" w:rsidRDefault="00623160" w:rsidP="00A45643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62316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</w:t>
      </w:r>
      <w:r w:rsidRPr="002F5285">
        <w:rPr>
          <w:rFonts w:ascii="Times New Roman" w:hAnsi="Times New Roman" w:cs="Times New Roman"/>
          <w:color w:val="auto"/>
          <w:sz w:val="22"/>
          <w:szCs w:val="18"/>
        </w:rPr>
        <w:t>eClass</w:t>
      </w:r>
      <w:r w:rsidRPr="0062316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 θα υποβληθεί .zip αρχείο της μορφής «επίθετο.zip» με τα ακόλουθα:</w:t>
      </w:r>
    </w:p>
    <w:p w14:paraId="1077B3AC" w14:textId="1B11A566" w:rsidR="00623160" w:rsidRPr="00623160" w:rsidRDefault="00623160" w:rsidP="00F516FE">
      <w:pPr>
        <w:pStyle w:val="afb"/>
        <w:numPr>
          <w:ilvl w:val="0"/>
          <w:numId w:val="17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62316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Αναφορά (report) με κώδικα και screenshots από την εκτέλεση του κώδικα που θα αναπτυχθεί για κάθε ερώτημα, και το link (URL) για τον ιστότοπο που έχει δημοσιευτεί στο Web.</w:t>
      </w:r>
    </w:p>
    <w:p w14:paraId="74E58254" w14:textId="1A6E12BB" w:rsidR="00A45643" w:rsidRDefault="008E7F48" w:rsidP="008E7F48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8E7F4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Τα παραδοτέα να είναι οργανωμένα σε υποφακέλους ανά ερώτημα (με κατάλληλα ονόματα αρχείων).</w:t>
      </w:r>
    </w:p>
    <w:p w14:paraId="7394FAAA" w14:textId="35613F99" w:rsidR="00A45643" w:rsidRDefault="00A45643" w:rsidP="00A45643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70CC5B42" w14:textId="322E1A49" w:rsidR="007A3472" w:rsidRDefault="007A3472" w:rsidP="007A3472">
      <w:pPr>
        <w:pStyle w:val="1"/>
        <w:rPr>
          <w:rFonts w:ascii="Times New Roman" w:hAnsi="Times New Roman" w:cs="Times New Roman"/>
          <w:color w:val="auto"/>
          <w:sz w:val="40"/>
          <w:szCs w:val="22"/>
          <w:lang w:bidi="el-GR"/>
        </w:rPr>
      </w:pPr>
      <w:r>
        <w:rPr>
          <w:rFonts w:ascii="Times New Roman" w:hAnsi="Times New Roman" w:cs="Times New Roman"/>
          <w:color w:val="auto"/>
          <w:sz w:val="40"/>
          <w:szCs w:val="22"/>
          <w:lang w:bidi="el-GR"/>
        </w:rPr>
        <w:lastRenderedPageBreak/>
        <w:t>Το Μουσείο του Λούβρου</w:t>
      </w:r>
    </w:p>
    <w:p w14:paraId="2BDC4919" w14:textId="77777777" w:rsidR="007A3472" w:rsidRPr="007A3472" w:rsidRDefault="007A3472" w:rsidP="007A3472">
      <w:pPr>
        <w:rPr>
          <w:sz w:val="10"/>
          <w:szCs w:val="6"/>
        </w:rPr>
      </w:pPr>
    </w:p>
    <w:p w14:paraId="3EC9E6E1" w14:textId="18B89816" w:rsidR="0076207A" w:rsidRDefault="00231635" w:rsidP="00D3174A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noProof/>
          <w:color w:val="auto"/>
        </w:rPr>
        <w:drawing>
          <wp:anchor distT="0" distB="0" distL="114300" distR="114300" simplePos="0" relativeHeight="251658244" behindDoc="1" locked="0" layoutInCell="1" allowOverlap="1" wp14:anchorId="6F415BA9" wp14:editId="7CAF494C">
            <wp:simplePos x="0" y="0"/>
            <wp:positionH relativeFrom="margin">
              <wp:align>right</wp:align>
            </wp:positionH>
            <wp:positionV relativeFrom="paragraph">
              <wp:posOffset>520700</wp:posOffset>
            </wp:positionV>
            <wp:extent cx="6369050" cy="3424555"/>
            <wp:effectExtent l="0" t="0" r="0" b="4445"/>
            <wp:wrapTight wrapText="bothSides">
              <wp:wrapPolygon edited="0">
                <wp:start x="0" y="0"/>
                <wp:lineTo x="0" y="21508"/>
                <wp:lineTo x="21514" y="21508"/>
                <wp:lineTo x="21514" y="0"/>
                <wp:lineTo x="0" y="0"/>
              </wp:wrapPolygon>
            </wp:wrapTight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15BD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Ως πολιτιστικό περιεχόμενο για την ιστοσελίδα </w:t>
      </w:r>
      <w:r w:rsidR="008D6583" w:rsidRPr="007C5AB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επιλέχθηκε</w:t>
      </w:r>
      <w:r w:rsidR="000B1CEC" w:rsidRPr="007C5AB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0B1CEC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το </w:t>
      </w:r>
      <w:r w:rsidR="000B1CEC" w:rsidRPr="000B5F6B">
        <w:rPr>
          <w:rFonts w:ascii="Times New Roman" w:hAnsi="Times New Roman" w:cs="Times New Roman"/>
          <w:i/>
          <w:iCs/>
          <w:color w:val="auto"/>
          <w:sz w:val="22"/>
          <w:szCs w:val="18"/>
        </w:rPr>
        <w:t>Μουσείο του Λούβρου</w:t>
      </w:r>
      <w:r w:rsidR="00427E7B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="00DC6C18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Για να εισέρθετε στον ιστότοπο που έχει δημοσιευθεί </w:t>
      </w:r>
      <w:r w:rsidR="00DC6C18" w:rsidRPr="00D553D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</w:t>
      </w:r>
      <w:r w:rsidR="00DC6C18" w:rsidRPr="00D553DD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web</w:t>
      </w:r>
      <w:r w:rsidR="00D553DD" w:rsidRPr="00D553DD">
        <w:rPr>
          <w:b w:val="0"/>
          <w:bCs/>
          <w:color w:val="auto"/>
          <w:sz w:val="22"/>
          <w:szCs w:val="18"/>
        </w:rPr>
        <w:t xml:space="preserve"> </w:t>
      </w:r>
      <w:r w:rsidR="00DC6C18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πατήστε [</w:t>
      </w:r>
      <w:r w:rsidR="00DC6C18" w:rsidRPr="009C0B74">
        <w:rPr>
          <w:rFonts w:ascii="Times New Roman" w:hAnsi="Times New Roman" w:cs="Times New Roman"/>
          <w:color w:val="FF0000"/>
          <w:sz w:val="22"/>
          <w:szCs w:val="18"/>
          <w:u w:val="single"/>
        </w:rPr>
        <w:t>εδώ</w:t>
      </w:r>
      <w:r w:rsidR="00DC6C18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]</w:t>
      </w:r>
      <w:r w:rsidR="00DB43E2" w:rsidRPr="00DB43E2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1B450542" w14:textId="77777777" w:rsidR="000610CF" w:rsidRPr="000610CF" w:rsidRDefault="000610CF" w:rsidP="00FD06E4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"/>
          <w:szCs w:val="2"/>
        </w:rPr>
      </w:pPr>
    </w:p>
    <w:p w14:paraId="7ED3C113" w14:textId="0AC61579" w:rsidR="00FD06E4" w:rsidRPr="0061561F" w:rsidRDefault="00FD06E4" w:rsidP="00FD06E4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0610C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Η δημοσίευση του ιστότοπο</w:t>
      </w:r>
      <w:r w:rsidR="004E0A17" w:rsidRPr="000610C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υ έγινε με τον δωρεά πάροχο φιλοξεν</w:t>
      </w:r>
      <w:r w:rsidR="008C638F" w:rsidRPr="000610C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ίας </w:t>
      </w:r>
      <w:r w:rsidR="008C638F" w:rsidRPr="008F488D">
        <w:rPr>
          <w:rFonts w:ascii="Times New Roman" w:hAnsi="Times New Roman" w:cs="Times New Roman"/>
          <w:b w:val="0"/>
          <w:bCs/>
          <w:color w:val="FF0000"/>
          <w:sz w:val="22"/>
          <w:szCs w:val="18"/>
        </w:rPr>
        <w:t>…</w:t>
      </w:r>
      <w:r w:rsidR="008C638F" w:rsidRPr="0061561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</w:p>
    <w:p w14:paraId="204C8A12" w14:textId="64F6549F" w:rsidR="0029137C" w:rsidRPr="003C3F08" w:rsidRDefault="00AA6880" w:rsidP="00C97A95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Για </w:t>
      </w:r>
      <w:r w:rsidR="00DD093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το πρότυπο </w:t>
      </w:r>
      <w:r w:rsidR="00105FD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και τη μορφοποίηση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της ιστοσελίδας</w:t>
      </w:r>
      <w:r w:rsidR="00DD093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, εγκαταστάθηκε </w:t>
      </w:r>
      <w:r w:rsidR="001229C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κώδικας από το </w:t>
      </w:r>
      <w:r w:rsidR="001229CA" w:rsidRPr="008F488D">
        <w:rPr>
          <w:rFonts w:ascii="Times New Roman" w:hAnsi="Times New Roman" w:cs="Times New Roman"/>
          <w:color w:val="auto"/>
          <w:sz w:val="22"/>
          <w:szCs w:val="18"/>
          <w:lang w:val="en-US"/>
        </w:rPr>
        <w:t>W</w:t>
      </w:r>
      <w:r w:rsidR="001229CA" w:rsidRPr="008F488D">
        <w:rPr>
          <w:rFonts w:ascii="Times New Roman" w:hAnsi="Times New Roman" w:cs="Times New Roman"/>
          <w:color w:val="auto"/>
          <w:sz w:val="22"/>
          <w:szCs w:val="18"/>
        </w:rPr>
        <w:t>3.</w:t>
      </w:r>
      <w:r w:rsidR="001229CA" w:rsidRPr="008F488D">
        <w:rPr>
          <w:rFonts w:ascii="Times New Roman" w:hAnsi="Times New Roman" w:cs="Times New Roman"/>
          <w:color w:val="auto"/>
          <w:sz w:val="22"/>
          <w:szCs w:val="18"/>
          <w:lang w:val="en-US"/>
        </w:rPr>
        <w:t>CSS</w:t>
      </w:r>
      <w:r w:rsidR="001229C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έπειτα προσαρμόστηκε σε </w:t>
      </w:r>
      <w:r w:rsidR="00C6349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τοπικό φάκελο</w:t>
      </w:r>
      <w:r w:rsidR="00D37EC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(αρχείο</w:t>
      </w:r>
      <w:r w:rsidR="00D37EC3" w:rsidRPr="003C3F0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: </w:t>
      </w:r>
      <w:r w:rsidR="00D37EC3" w:rsidRPr="003C3F08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style</w:t>
      </w:r>
      <w:r w:rsidR="00D37EC3" w:rsidRPr="003C3F0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="00D37EC3" w:rsidRPr="003C3F08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css</w:t>
      </w:r>
      <w:r w:rsidR="00D37EC3" w:rsidRPr="003C3F0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)</w:t>
      </w:r>
      <w:r w:rsidR="00C6349F" w:rsidRPr="003C3F0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="006D298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Ο κώδικας </w:t>
      </w:r>
      <w:r w:rsidR="001163D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λήφθηκε</w:t>
      </w:r>
      <w:r w:rsidR="006D298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1163D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από το</w:t>
      </w:r>
      <w:r w:rsidR="00C436B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ν</w:t>
      </w:r>
      <w:r w:rsidR="006D298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παρακάτω </w:t>
      </w:r>
      <w:r w:rsidR="00C436B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σύνδεσμο</w:t>
      </w:r>
      <w:r w:rsidR="006D298F" w:rsidRPr="007D6D1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: </w:t>
      </w:r>
      <w:hyperlink r:id="rId20" w:history="1">
        <w:r w:rsidR="007D6D1E" w:rsidRPr="00E700C9">
          <w:rPr>
            <w:rStyle w:val="-7"/>
            <w:rFonts w:ascii="Times New Roman" w:hAnsi="Times New Roman" w:cs="Times New Roman"/>
            <w:b w:val="0"/>
            <w:bCs/>
            <w:i/>
            <w:iCs/>
            <w:color w:val="auto"/>
            <w:sz w:val="22"/>
            <w:szCs w:val="18"/>
          </w:rPr>
          <w:t>https://www.w3schools.com/w3css/4/w3.css</w:t>
        </w:r>
      </w:hyperlink>
      <w:r w:rsidR="00356698" w:rsidRPr="0035669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. </w:t>
      </w:r>
      <w:r w:rsidR="00FA63F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Επίσης</w:t>
      </w:r>
      <w:r w:rsidR="0005716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 αξίζει να γίνει αναφορά ότι</w:t>
      </w:r>
      <w:r w:rsidR="006F101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FA63F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</w:t>
      </w:r>
      <w:r w:rsidR="009B41E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τοπικό </w:t>
      </w:r>
      <w:r w:rsidR="00FA63F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φάκελο που βρίσκονται τα αρχεία </w:t>
      </w:r>
      <w:r w:rsidR="00FA63F1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css</w:t>
      </w:r>
      <w:r w:rsidR="00FA63F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, εκτός από τον παραπάνω κώδικα, προσαρμόστηκαν </w:t>
      </w:r>
      <w:r w:rsidR="00FA63F1" w:rsidRPr="008F488D">
        <w:rPr>
          <w:rFonts w:ascii="Times New Roman" w:hAnsi="Times New Roman" w:cs="Times New Roman"/>
          <w:color w:val="auto"/>
          <w:sz w:val="22"/>
          <w:szCs w:val="18"/>
          <w:u w:val="single"/>
        </w:rPr>
        <w:t>προσωπικά</w:t>
      </w:r>
      <w:r w:rsidR="0005716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αρχεία</w:t>
      </w:r>
      <w:r w:rsidR="00FA63F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05716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(όπως </w:t>
      </w:r>
      <w:r w:rsidR="00BA2CF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το </w:t>
      </w:r>
      <w:r w:rsidR="00BA2CFC" w:rsidRPr="003C3F08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slider</w:t>
      </w:r>
      <w:r w:rsidR="00BA2CFC" w:rsidRPr="003C3F0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="00BA2CFC" w:rsidRPr="003C3F08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css</w:t>
      </w:r>
      <w:r w:rsidR="0005716E" w:rsidRPr="003C3F0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)</w:t>
      </w:r>
      <w:r w:rsidR="003C3F0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42574852" w14:textId="0B45BA1A" w:rsidR="00C97A95" w:rsidRPr="008E7F48" w:rsidRDefault="00C97A95" w:rsidP="00C97A95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FF0000"/>
          <w:sz w:val="22"/>
          <w:szCs w:val="18"/>
        </w:rPr>
      </w:pPr>
      <w:r w:rsidRPr="00C97A95">
        <w:rPr>
          <w:rFonts w:ascii="Times New Roman" w:hAnsi="Times New Roman" w:cs="Times New Roman"/>
          <w:b w:val="0"/>
          <w:bCs/>
          <w:color w:val="FF0000"/>
          <w:sz w:val="22"/>
          <w:szCs w:val="18"/>
          <w:lang w:val="de-CH"/>
        </w:rPr>
        <w:t>URL</w:t>
      </w:r>
      <w:r w:rsidRPr="008E7F48">
        <w:rPr>
          <w:rFonts w:ascii="Times New Roman" w:hAnsi="Times New Roman" w:cs="Times New Roman"/>
          <w:b w:val="0"/>
          <w:bCs/>
          <w:color w:val="FF0000"/>
          <w:sz w:val="22"/>
          <w:szCs w:val="18"/>
        </w:rPr>
        <w:t xml:space="preserve">: </w:t>
      </w:r>
      <w:r w:rsidR="004E2CFD" w:rsidRPr="009823E5">
        <w:rPr>
          <w:rFonts w:ascii="Times New Roman" w:hAnsi="Times New Roman" w:cs="Times New Roman"/>
          <w:b w:val="0"/>
          <w:bCs/>
          <w:color w:val="FF0000"/>
          <w:sz w:val="22"/>
          <w:szCs w:val="18"/>
        </w:rPr>
        <w:t>…</w:t>
      </w:r>
    </w:p>
    <w:p w14:paraId="0D424D70" w14:textId="10A32116" w:rsidR="0029137C" w:rsidRDefault="0029137C" w:rsidP="001F58FD">
      <w:pPr>
        <w:spacing w:after="200" w:line="360" w:lineRule="auto"/>
        <w:ind w:firstLine="340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7552F7CB" w14:textId="66B18624" w:rsidR="001F58FD" w:rsidRPr="004E0A17" w:rsidRDefault="001F58FD" w:rsidP="00C51ECE">
      <w:pPr>
        <w:spacing w:after="200" w:line="360" w:lineRule="auto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</w:p>
    <w:p w14:paraId="11893EEC" w14:textId="77777777" w:rsidR="001F58FD" w:rsidRPr="004E0A17" w:rsidRDefault="001F58FD" w:rsidP="001F58FD">
      <w:pPr>
        <w:spacing w:after="200" w:line="360" w:lineRule="auto"/>
        <w:ind w:firstLine="340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</w:p>
    <w:p w14:paraId="7B50397B" w14:textId="77777777" w:rsidR="001F58FD" w:rsidRPr="004E0A17" w:rsidRDefault="001F58FD" w:rsidP="001F58FD">
      <w:pPr>
        <w:spacing w:after="200" w:line="360" w:lineRule="auto"/>
        <w:ind w:firstLine="340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</w:p>
    <w:p w14:paraId="2FBB12C6" w14:textId="77777777" w:rsidR="001F58FD" w:rsidRPr="004E0A17" w:rsidRDefault="001F58FD" w:rsidP="001F58FD">
      <w:pPr>
        <w:spacing w:after="200" w:line="360" w:lineRule="auto"/>
        <w:ind w:firstLine="340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</w:p>
    <w:p w14:paraId="4557FA3D" w14:textId="1CA69952" w:rsidR="006542A7" w:rsidRPr="004E0A17" w:rsidRDefault="00556C99" w:rsidP="00C97A95">
      <w:pPr>
        <w:spacing w:after="200" w:line="360" w:lineRule="auto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  <w:r w:rsidRPr="004E0A17">
        <w:rPr>
          <w:rFonts w:ascii="Times New Roman" w:hAnsi="Times New Roman" w:cs="Times New Roman"/>
          <w:b w:val="0"/>
          <w:color w:val="auto"/>
        </w:rPr>
        <w:br w:type="page"/>
      </w:r>
    </w:p>
    <w:p w14:paraId="370B7C07" w14:textId="06825CBB" w:rsidR="0050066A" w:rsidRPr="006B2654" w:rsidRDefault="0050066A" w:rsidP="000558BE">
      <w:pPr>
        <w:pStyle w:val="1"/>
        <w:spacing w:line="360" w:lineRule="auto"/>
        <w:rPr>
          <w:rFonts w:ascii="Times New Roman" w:hAnsi="Times New Roman" w:cs="Times New Roman"/>
          <w:color w:val="auto"/>
          <w:sz w:val="40"/>
          <w:szCs w:val="22"/>
          <w:lang w:bidi="el-GR"/>
        </w:rPr>
      </w:pPr>
      <w:r w:rsidRPr="006B2654">
        <w:rPr>
          <w:rFonts w:ascii="Times New Roman" w:hAnsi="Times New Roman" w:cs="Times New Roman"/>
          <w:color w:val="auto"/>
          <w:sz w:val="40"/>
          <w:szCs w:val="22"/>
          <w:lang w:bidi="el-GR"/>
        </w:rPr>
        <w:lastRenderedPageBreak/>
        <w:t>Φάκελοι</w:t>
      </w:r>
    </w:p>
    <w:p w14:paraId="4F380496" w14:textId="59288CAF" w:rsidR="007A073D" w:rsidRPr="0061561F" w:rsidRDefault="005E2FE6" w:rsidP="000558BE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Οι </w:t>
      </w:r>
      <w:r w:rsidR="001B795F" w:rsidRPr="003A6860">
        <w:rPr>
          <w:rFonts w:ascii="Times New Roman" w:hAnsi="Times New Roman" w:cs="Times New Roman"/>
          <w:color w:val="auto"/>
          <w:sz w:val="22"/>
          <w:szCs w:val="18"/>
        </w:rPr>
        <w:t>φάκελοι</w:t>
      </w:r>
      <w:r w:rsidRPr="003A6860">
        <w:rPr>
          <w:rFonts w:ascii="Times New Roman" w:hAnsi="Times New Roman" w:cs="Times New Roman"/>
          <w:color w:val="auto"/>
          <w:sz w:val="22"/>
          <w:szCs w:val="18"/>
        </w:rPr>
        <w:t>/υποφακέλοι</w:t>
      </w:r>
      <w:r w:rsidR="00C94B63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1B6920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ταξινομήθηκαν</w:t>
      </w:r>
      <w:r w:rsidR="001B795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αντιστοιχήθηκαν</w:t>
      </w:r>
      <w:r w:rsidR="001B6920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ανάλογα με τη λειτουργία</w:t>
      </w:r>
      <w:r w:rsidR="001B795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που </w:t>
      </w:r>
      <w:r w:rsidR="001044A7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πραγματοποιεί</w:t>
      </w:r>
      <w:r w:rsidR="001B795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το κάθε αρχείο που βρίσκεται μέσα σε αυτά</w:t>
      </w:r>
      <w:r w:rsidR="001B6920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19E2BC82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index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html</w:t>
      </w:r>
    </w:p>
    <w:p w14:paraId="2A668C2A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├───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css</w:t>
      </w:r>
    </w:p>
    <w:p w14:paraId="3B1BDEEE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slider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css</w:t>
      </w:r>
    </w:p>
    <w:p w14:paraId="374428BA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style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css</w:t>
      </w:r>
    </w:p>
    <w:p w14:paraId="4CDB405C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</w:t>
      </w:r>
    </w:p>
    <w:p w14:paraId="1240ECA1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├───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html</w:t>
      </w:r>
    </w:p>
    <w:p w14:paraId="5FC2A2D8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aphrodite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html</w:t>
      </w:r>
    </w:p>
    <w:p w14:paraId="48EE27D0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ares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_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and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_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aphrodite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html</w:t>
      </w:r>
    </w:p>
    <w:p w14:paraId="3126F686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       ...</w:t>
      </w:r>
    </w:p>
    <w:p w14:paraId="3ECC3956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</w:t>
      </w:r>
    </w:p>
    <w:p w14:paraId="3BC07D19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├───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images</w:t>
      </w:r>
    </w:p>
    <w:p w14:paraId="628BEE4A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│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aphrodite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jpg</w:t>
      </w:r>
    </w:p>
    <w:p w14:paraId="2D416E4B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│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ares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_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and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_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aphrodite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jpg</w:t>
      </w:r>
    </w:p>
    <w:p w14:paraId="69D39015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   │   ...</w:t>
      </w:r>
    </w:p>
    <w:p w14:paraId="744B69B1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   │</w:t>
      </w:r>
    </w:p>
    <w:p w14:paraId="0C229301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   └───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slider</w:t>
      </w:r>
    </w:p>
    <w:p w14:paraId="256E4FD4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 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garden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jpg</w:t>
      </w:r>
    </w:p>
    <w:p w14:paraId="13F92FEA" w14:textId="37524B8B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 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inside</w:t>
      </w:r>
      <w:r w:rsidR="00076220" w:rsidRPr="00E43DB0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_1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jpg</w:t>
      </w:r>
    </w:p>
    <w:p w14:paraId="4CD0205A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           ...</w:t>
      </w:r>
    </w:p>
    <w:p w14:paraId="67760106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</w:t>
      </w:r>
    </w:p>
    <w:p w14:paraId="35122556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├───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js</w:t>
      </w:r>
    </w:p>
    <w:p w14:paraId="142F2C23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language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js</w:t>
      </w:r>
    </w:p>
    <w:p w14:paraId="70BCF0A9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myScript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js</w:t>
      </w:r>
    </w:p>
    <w:p w14:paraId="38A864D0" w14:textId="514D2BCC" w:rsidR="00DB0392" w:rsidRPr="008E7F48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8E7F48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       ...</w:t>
      </w:r>
    </w:p>
    <w:p w14:paraId="2F30611F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│</w:t>
      </w:r>
    </w:p>
    <w:p w14:paraId="6E0AA8C4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└───sounds</w:t>
      </w:r>
    </w:p>
    <w:p w14:paraId="29F9647C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 xml:space="preserve">        aphrodite.mp3</w:t>
      </w:r>
    </w:p>
    <w:p w14:paraId="5F90B77F" w14:textId="5B7979F9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 xml:space="preserve">        ares_and_aphrodite.mp3</w:t>
      </w:r>
    </w:p>
    <w:p w14:paraId="5E492451" w14:textId="2B8347DC" w:rsidR="00655EE9" w:rsidRPr="00C427BF" w:rsidRDefault="00655EE9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 xml:space="preserve"> 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...</w:t>
      </w:r>
    </w:p>
    <w:p w14:paraId="151E92ED" w14:textId="75D1A21A" w:rsidR="00EB5450" w:rsidRPr="00DB0392" w:rsidRDefault="00EB5450" w:rsidP="00DB0392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10"/>
          <w:szCs w:val="6"/>
          <w:lang w:val="en-US"/>
        </w:rPr>
      </w:pPr>
    </w:p>
    <w:p w14:paraId="5421420B" w14:textId="523DFC55" w:rsidR="00445FFB" w:rsidRPr="000B5F6B" w:rsidRDefault="004B70FB" w:rsidP="00F516FE">
      <w:pPr>
        <w:pStyle w:val="afb"/>
        <w:numPr>
          <w:ilvl w:val="0"/>
          <w:numId w:val="14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</w:t>
      </w:r>
      <w:r w:rsidRPr="000B5F6B">
        <w:rPr>
          <w:rFonts w:ascii="Times New Roman" w:hAnsi="Times New Roman" w:cs="Times New Roman"/>
          <w:color w:val="auto"/>
          <w:sz w:val="22"/>
          <w:szCs w:val="18"/>
          <w:lang w:val="de-DE"/>
        </w:rPr>
        <w:t>css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φάκελο</w:t>
      </w:r>
      <w:r w:rsidR="00C5620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βρίσκονται αρχεία με</w:t>
      </w:r>
      <w:r w:rsidR="0020342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επέκταση</w:t>
      </w:r>
      <w:r w:rsidR="00637108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637108" w:rsidRPr="000B5F6B">
        <w:rPr>
          <w:rFonts w:ascii="Times New Roman" w:hAnsi="Times New Roman" w:cs="Times New Roman"/>
          <w:color w:val="auto"/>
          <w:sz w:val="22"/>
          <w:szCs w:val="18"/>
        </w:rPr>
        <w:t>.</w:t>
      </w:r>
      <w:r w:rsidR="00637108" w:rsidRPr="000B5F6B">
        <w:rPr>
          <w:rFonts w:ascii="Times New Roman" w:hAnsi="Times New Roman" w:cs="Times New Roman"/>
          <w:color w:val="auto"/>
          <w:sz w:val="22"/>
          <w:szCs w:val="18"/>
          <w:lang w:val="de-DE"/>
        </w:rPr>
        <w:t>css</w:t>
      </w:r>
      <w:r w:rsidR="00637108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που αφορούν τη μορφοποίηση</w:t>
      </w:r>
      <w:r w:rsidR="007A29B5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της ιστοσελίδας</w:t>
      </w:r>
      <w:r w:rsidR="00637108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5CB3153E" w14:textId="0BB5123C" w:rsidR="00637108" w:rsidRPr="000B5F6B" w:rsidRDefault="00637108" w:rsidP="00F516FE">
      <w:pPr>
        <w:pStyle w:val="afb"/>
        <w:numPr>
          <w:ilvl w:val="0"/>
          <w:numId w:val="14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</w:t>
      </w:r>
      <w:r w:rsidRPr="000B5F6B">
        <w:rPr>
          <w:rFonts w:ascii="Times New Roman" w:hAnsi="Times New Roman" w:cs="Times New Roman"/>
          <w:color w:val="auto"/>
          <w:sz w:val="22"/>
          <w:szCs w:val="18"/>
          <w:lang w:val="de-DE"/>
        </w:rPr>
        <w:t>html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φάκελο</w:t>
      </w:r>
      <w:r w:rsidR="00C5620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βρίσκονται </w:t>
      </w:r>
      <w:r w:rsidRPr="000B5F6B">
        <w:rPr>
          <w:rFonts w:ascii="Times New Roman" w:hAnsi="Times New Roman" w:cs="Times New Roman"/>
          <w:color w:val="auto"/>
          <w:sz w:val="22"/>
          <w:szCs w:val="18"/>
        </w:rPr>
        <w:t>όλα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046AF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τα αρχεία</w:t>
      </w:r>
      <w:r w:rsidR="00A153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(εκθέματα</w:t>
      </w:r>
      <w:r w:rsidR="00CE4F5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, </w:t>
      </w:r>
      <w:r w:rsidR="00A153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έργα τέχνης</w:t>
      </w:r>
      <w:r w:rsidR="00CE4F5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επικοινωνία</w:t>
      </w:r>
      <w:r w:rsidR="00A153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)</w:t>
      </w:r>
      <w:r w:rsidR="00046AF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που </w:t>
      </w:r>
      <w:r w:rsidR="00D95477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αφορούν</w:t>
      </w:r>
      <w:r w:rsidR="00CF0AB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τη χρήση εσωτερικών δεσμών</w:t>
      </w:r>
      <w:r w:rsidR="004D1776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για </w:t>
      </w:r>
      <w:r w:rsidR="00427E7B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το </w:t>
      </w:r>
      <w:r w:rsidR="004D1776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navigation</w:t>
      </w:r>
      <w:r w:rsidR="00CF0AB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7B74685E" w14:textId="4F582765" w:rsidR="000D40C9" w:rsidRPr="000B5F6B" w:rsidRDefault="000D40C9" w:rsidP="00F516FE">
      <w:pPr>
        <w:pStyle w:val="afb"/>
        <w:numPr>
          <w:ilvl w:val="0"/>
          <w:numId w:val="14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φάκελο </w:t>
      </w:r>
      <w:r w:rsidRPr="000B5F6B">
        <w:rPr>
          <w:rFonts w:ascii="Times New Roman" w:hAnsi="Times New Roman" w:cs="Times New Roman"/>
          <w:color w:val="auto"/>
          <w:sz w:val="22"/>
          <w:szCs w:val="18"/>
          <w:lang w:val="de-DE"/>
        </w:rPr>
        <w:t>images</w:t>
      </w:r>
      <w:r w:rsidR="00C5620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βρίσκονται</w:t>
      </w:r>
      <w:r w:rsidR="00E2672D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οι φωτογραφίες</w:t>
      </w:r>
      <w:r w:rsidR="00A07447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που χρησιμοποιήθηκαν ως πολυμέσο</w:t>
      </w:r>
      <w:r w:rsidR="007A073D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για την παρουσίαση μνημείων</w:t>
      </w:r>
      <w:r w:rsidR="00AE503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έργων τέχνης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68973287" w14:textId="051A3F7D" w:rsidR="009A3325" w:rsidRPr="000B5F6B" w:rsidRDefault="009A3325" w:rsidP="00F516FE">
      <w:pPr>
        <w:pStyle w:val="afb"/>
        <w:numPr>
          <w:ilvl w:val="0"/>
          <w:numId w:val="14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φάκελο </w:t>
      </w:r>
      <w:r w:rsidR="00DC5E30" w:rsidRPr="000B5F6B">
        <w:rPr>
          <w:rFonts w:ascii="Times New Roman" w:hAnsi="Times New Roman" w:cs="Times New Roman"/>
          <w:color w:val="auto"/>
          <w:sz w:val="22"/>
          <w:szCs w:val="18"/>
          <w:lang w:val="de-DE"/>
        </w:rPr>
        <w:t>js</w:t>
      </w:r>
      <w:r w:rsidR="008D6583"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="00087B11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βρίσ</w:t>
      </w:r>
      <w:r w:rsidR="00622A78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κονται</w:t>
      </w:r>
      <w:r w:rsidR="00087B11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EC3573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DE"/>
        </w:rPr>
        <w:t>JavaScript</w:t>
      </w:r>
      <w:r w:rsidR="00EC3573" w:rsidRPr="00EC357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622A78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αρχεία</w:t>
      </w:r>
      <w:r w:rsidR="008561A2" w:rsidRPr="000B5F6B"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="008561A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όπου εμπεριέχονται</w:t>
      </w:r>
      <w:r w:rsidR="00370B57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B66DD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διάφορ</w:t>
      </w:r>
      <w:r w:rsidR="008F559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ες</w:t>
      </w:r>
      <w:r w:rsidR="00B66DD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8F559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συναρτήσε</w:t>
      </w:r>
      <w:r w:rsidR="00822384" w:rsidRPr="00382AB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ι</w:t>
      </w:r>
      <w:r w:rsidR="008F559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ς</w:t>
      </w:r>
      <w:r w:rsidR="00B66DD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492F0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για την αλλαγή της γλώσσας και </w:t>
      </w:r>
      <w:r w:rsidR="00AE32E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του </w:t>
      </w:r>
      <w:r w:rsidR="00AE32E7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DE"/>
        </w:rPr>
        <w:t>Slider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57C387AE" w14:textId="5C9EFE9E" w:rsidR="00370B57" w:rsidRPr="000B5F6B" w:rsidRDefault="00822384" w:rsidP="00F516FE">
      <w:pPr>
        <w:pStyle w:val="afb"/>
        <w:numPr>
          <w:ilvl w:val="0"/>
          <w:numId w:val="14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</w:t>
      </w:r>
      <w:r w:rsidRPr="000B5F6B">
        <w:rPr>
          <w:rFonts w:ascii="Times New Roman" w:hAnsi="Times New Roman" w:cs="Times New Roman"/>
          <w:color w:val="auto"/>
          <w:sz w:val="22"/>
          <w:szCs w:val="18"/>
          <w:lang w:val="en-US"/>
        </w:rPr>
        <w:t>sounds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φάκελο</w:t>
      </w:r>
      <w:r w:rsidR="00572610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</w:t>
      </w:r>
      <w:r w:rsidR="00C619EE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εμπεριέχο</w:t>
      </w:r>
      <w:r w:rsidR="00C5620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νται</w:t>
      </w:r>
      <w:r w:rsidR="00013A8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διάφορες</w:t>
      </w:r>
      <w:r w:rsidR="00C5620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4B7D82" w:rsidRPr="008D6583">
        <w:rPr>
          <w:rFonts w:ascii="Times New Roman" w:hAnsi="Times New Roman" w:cs="Times New Roman"/>
          <w:i/>
          <w:iCs/>
          <w:color w:val="auto"/>
          <w:sz w:val="22"/>
          <w:szCs w:val="18"/>
          <w:u w:val="single"/>
        </w:rPr>
        <w:t>προσωπικές</w:t>
      </w:r>
      <w:r w:rsidR="004B7D8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013A8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ηχογραφήσεις </w:t>
      </w:r>
      <w:r w:rsidR="004B7D8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και χρησιμοποιούνται ως</w:t>
      </w:r>
      <w:r w:rsidR="00572610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πολυμέσο για την</w:t>
      </w:r>
      <w:r w:rsidR="004B7D8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προφορική</w:t>
      </w:r>
      <w:r w:rsidR="00572610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περιγραφή </w:t>
      </w:r>
      <w:r w:rsidR="00823746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των κειμένων που υπάρχουν στην ιστοσελίδα.</w:t>
      </w:r>
    </w:p>
    <w:p w14:paraId="1B8FEC99" w14:textId="705AA054" w:rsidR="00740C33" w:rsidRPr="000B5F6B" w:rsidRDefault="00DB7ABF" w:rsidP="00F516FE">
      <w:pPr>
        <w:pStyle w:val="afb"/>
        <w:numPr>
          <w:ilvl w:val="0"/>
          <w:numId w:val="14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Για την </w:t>
      </w:r>
      <w:r w:rsidRPr="000B5F6B">
        <w:rPr>
          <w:rFonts w:ascii="Times New Roman" w:hAnsi="Times New Roman" w:cs="Times New Roman"/>
          <w:color w:val="auto"/>
          <w:sz w:val="22"/>
          <w:szCs w:val="18"/>
        </w:rPr>
        <w:t>αρχική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BB1531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σελίδα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χρησιμοπο</w:t>
      </w:r>
      <w:r w:rsidR="00F47E26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ιήθηκε το </w:t>
      </w:r>
      <w:r w:rsidR="00F47E26" w:rsidRPr="000B5F6B">
        <w:rPr>
          <w:rFonts w:ascii="Times New Roman" w:hAnsi="Times New Roman" w:cs="Times New Roman"/>
          <w:color w:val="auto"/>
          <w:sz w:val="22"/>
          <w:szCs w:val="18"/>
        </w:rPr>
        <w:t>προεπιλεγμένο</w:t>
      </w:r>
      <w:r w:rsidR="00F47E26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όνομα αρχείου</w:t>
      </w:r>
      <w:r w:rsidR="008D65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F47E26" w:rsidRPr="000B5F6B">
        <w:rPr>
          <w:rFonts w:ascii="Times New Roman" w:hAnsi="Times New Roman" w:cs="Times New Roman"/>
          <w:color w:val="auto"/>
          <w:sz w:val="22"/>
          <w:szCs w:val="18"/>
          <w:lang w:val="de-DE"/>
        </w:rPr>
        <w:t>index</w:t>
      </w:r>
      <w:r w:rsidR="005011CE" w:rsidRPr="005011CE">
        <w:rPr>
          <w:rFonts w:ascii="Times New Roman" w:hAnsi="Times New Roman" w:cs="Times New Roman"/>
          <w:color w:val="auto"/>
          <w:sz w:val="22"/>
          <w:szCs w:val="18"/>
        </w:rPr>
        <w:t>.</w:t>
      </w:r>
      <w:r w:rsidR="005011CE">
        <w:rPr>
          <w:rFonts w:ascii="Times New Roman" w:hAnsi="Times New Roman" w:cs="Times New Roman"/>
          <w:color w:val="auto"/>
          <w:sz w:val="22"/>
          <w:szCs w:val="18"/>
          <w:lang w:val="de-DE"/>
        </w:rPr>
        <w:t>html</w:t>
      </w:r>
      <w:r w:rsidR="008D6583" w:rsidRPr="008D65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8D65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όπου β</w:t>
      </w:r>
      <w:r w:rsidR="00EF18B1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ρίσκεται το περιεχόμενο της αρχικής </w:t>
      </w:r>
      <w:r w:rsidR="00BB1531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σελίδας</w:t>
      </w:r>
      <w:r w:rsidR="00EB5450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2B793430" w14:textId="0E584951" w:rsidR="00740C33" w:rsidRDefault="000D033A" w:rsidP="009E7F06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</w:rPr>
      </w:pPr>
      <w:r w:rsidRPr="001448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Όπως </w:t>
      </w:r>
      <w:r w:rsidR="008D65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ζητείται,</w:t>
      </w:r>
      <w:r w:rsidRPr="001448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14488A" w:rsidRPr="001448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γίνεται αναφορά </w:t>
      </w:r>
      <w:r w:rsidR="001448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και παραπομπή των πηγών που χρησιμοποιήθηκαν για τις πληροφορίες τ</w:t>
      </w:r>
      <w:r w:rsidR="006125A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ου μουσείου</w:t>
      </w:r>
      <w:r w:rsidR="001448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="007228A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Οι φωτογραφίες που </w:t>
      </w:r>
      <w:r w:rsidR="006125A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αναρτήθηκαν</w:t>
      </w:r>
      <w:r w:rsidR="007228A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021FE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είναι</w:t>
      </w:r>
      <w:r w:rsidR="0054539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, </w:t>
      </w:r>
      <w:r w:rsidR="00021FE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τραβηγμένες από </w:t>
      </w:r>
      <w:r w:rsidR="0054539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συγγενικά πρόσωπα και από το διαδίκτυο </w:t>
      </w:r>
      <w:r w:rsidR="00096FD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τηρ</w:t>
      </w:r>
      <w:r w:rsidR="0054539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ώντας</w:t>
      </w:r>
      <w:r w:rsidR="00096FD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τις προδιαγραφές </w:t>
      </w:r>
      <w:r w:rsidR="007A2D5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άδειας </w:t>
      </w:r>
      <w:r w:rsidR="008D65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περιεχομένου</w:t>
      </w:r>
      <w:r w:rsidR="007A2D5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7A2D5D" w:rsidRPr="007A2D5D">
        <w:rPr>
          <w:rFonts w:ascii="Times New Roman" w:hAnsi="Times New Roman" w:cs="Times New Roman"/>
          <w:color w:val="auto"/>
          <w:sz w:val="22"/>
        </w:rPr>
        <w:t>CC0 (Creative Commons zero)</w:t>
      </w:r>
      <w:r w:rsidR="007A2D5D" w:rsidRPr="007A2D5D">
        <w:rPr>
          <w:rFonts w:ascii="Times New Roman" w:hAnsi="Times New Roman" w:cs="Times New Roman"/>
          <w:b w:val="0"/>
          <w:bCs/>
          <w:color w:val="auto"/>
          <w:sz w:val="22"/>
        </w:rPr>
        <w:t>.</w:t>
      </w:r>
    </w:p>
    <w:p w14:paraId="6C016138" w14:textId="77777777" w:rsidR="009F1CFE" w:rsidRPr="0014488A" w:rsidRDefault="009F1CFE" w:rsidP="009F1CFE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2FE1D939" w14:textId="0D01206F" w:rsidR="00E35729" w:rsidRDefault="009F1CFE" w:rsidP="00F33752">
      <w:pPr>
        <w:pStyle w:val="1"/>
        <w:spacing w:line="360" w:lineRule="auto"/>
        <w:rPr>
          <w:rFonts w:ascii="Times New Roman" w:hAnsi="Times New Roman" w:cs="Times New Roman"/>
          <w:color w:val="auto"/>
          <w:sz w:val="40"/>
          <w:szCs w:val="22"/>
          <w:lang w:bidi="el-GR"/>
        </w:rPr>
      </w:pPr>
      <w:r>
        <w:rPr>
          <w:rFonts w:ascii="Times New Roman" w:hAnsi="Times New Roman" w:cs="Times New Roman"/>
          <w:b w:val="0"/>
          <w:bCs/>
          <w:noProof/>
          <w:color w:val="auto"/>
        </w:rPr>
        <w:lastRenderedPageBreak/>
        <w:drawing>
          <wp:anchor distT="0" distB="0" distL="114300" distR="114300" simplePos="0" relativeHeight="251658245" behindDoc="1" locked="0" layoutInCell="1" allowOverlap="1" wp14:anchorId="4D9F9E8E" wp14:editId="7F460382">
            <wp:simplePos x="0" y="0"/>
            <wp:positionH relativeFrom="margin">
              <wp:align>right</wp:align>
            </wp:positionH>
            <wp:positionV relativeFrom="paragraph">
              <wp:posOffset>458623</wp:posOffset>
            </wp:positionV>
            <wp:extent cx="6370955" cy="3425825"/>
            <wp:effectExtent l="0" t="0" r="0" b="3175"/>
            <wp:wrapTight wrapText="bothSides">
              <wp:wrapPolygon edited="0">
                <wp:start x="0" y="0"/>
                <wp:lineTo x="0" y="21500"/>
                <wp:lineTo x="21507" y="21500"/>
                <wp:lineTo x="21507" y="0"/>
                <wp:lineTo x="0" y="0"/>
              </wp:wrapPolygon>
            </wp:wrapTight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82B">
        <w:rPr>
          <w:rFonts w:ascii="Times New Roman" w:hAnsi="Times New Roman" w:cs="Times New Roman"/>
          <w:color w:val="auto"/>
          <w:sz w:val="40"/>
          <w:szCs w:val="22"/>
          <w:lang w:bidi="el-GR"/>
        </w:rPr>
        <w:t>Αρχική</w:t>
      </w:r>
    </w:p>
    <w:p w14:paraId="5152B58C" w14:textId="77777777" w:rsidR="009A3C29" w:rsidRPr="008E7F48" w:rsidRDefault="009A3C29" w:rsidP="009A3C29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10"/>
          <w:szCs w:val="6"/>
        </w:rPr>
      </w:pPr>
    </w:p>
    <w:p w14:paraId="0C67512F" w14:textId="020C7D32" w:rsidR="009E144C" w:rsidRDefault="009A3C29" w:rsidP="00880D6C">
      <w:p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  <w:r w:rsidRPr="00DF3664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M</w:t>
      </w:r>
      <w:r w:rsidRPr="00DF366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ε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τη βοήθεια της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JavaScript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</w:t>
      </w:r>
      <w:r w:rsidR="00995AB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της μεθόδου </w:t>
      </w:r>
      <w:r w:rsidRPr="0085726A">
        <w:rPr>
          <w:rFonts w:ascii="Times New Roman" w:hAnsi="Times New Roman" w:cs="Times New Roman"/>
          <w:color w:val="auto"/>
          <w:sz w:val="22"/>
          <w:szCs w:val="18"/>
          <w:lang w:val="en-US"/>
        </w:rPr>
        <w:t>alert</w:t>
      </w:r>
      <w:r w:rsidRPr="0085726A">
        <w:rPr>
          <w:rFonts w:ascii="Times New Roman" w:hAnsi="Times New Roman" w:cs="Times New Roman"/>
          <w:color w:val="auto"/>
          <w:sz w:val="22"/>
          <w:szCs w:val="18"/>
        </w:rPr>
        <w:t>()</w:t>
      </w:r>
      <w:r w:rsidRPr="009F6F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εμφανίζεται ένα πλαίσιο ειδοποίησης</w:t>
      </w:r>
      <w:r w:rsidR="001512E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στον επισκέπτη </w:t>
      </w:r>
      <w:r w:rsidR="005325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κάθε φορά </w:t>
      </w:r>
      <w:r w:rsidR="001512E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που μπαίνει στην </w:t>
      </w:r>
      <w:r w:rsidR="005325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αρχική σελίδα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Pr="00504A9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πλαίσιο </w:t>
      </w:r>
      <w:r w:rsidR="00546AB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αυτό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αναφέρεται ο σκοπός της ιστοσελίδας για να επισημανθεί ότι δεν αποτελεί προϊόν εμπορικής χρήσης.</w:t>
      </w:r>
    </w:p>
    <w:p w14:paraId="4CA07159" w14:textId="77777777" w:rsidR="00880D6C" w:rsidRPr="00880D6C" w:rsidRDefault="00880D6C" w:rsidP="00880D6C">
      <w:p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8"/>
          <w:szCs w:val="4"/>
        </w:rPr>
      </w:pPr>
    </w:p>
    <w:p w14:paraId="6269E1F7" w14:textId="4A7695BD" w:rsidR="002A424D" w:rsidRPr="003A6860" w:rsidRDefault="002A424D" w:rsidP="00880D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DF7"/>
        <w:tabs>
          <w:tab w:val="center" w:pos="5187"/>
        </w:tabs>
        <w:spacing w:line="360" w:lineRule="auto"/>
        <w:jc w:val="center"/>
        <w:rPr>
          <w:rFonts w:ascii="Times New Roman" w:hAnsi="Times New Roman" w:cs="Times New Roman"/>
          <w:i/>
          <w:iCs/>
          <w:color w:val="auto"/>
          <w:sz w:val="20"/>
          <w:szCs w:val="20"/>
        </w:rPr>
      </w:pPr>
      <w:r w:rsidRPr="003A6860">
        <w:rPr>
          <w:rFonts w:ascii="Times New Roman" w:hAnsi="Times New Roman" w:cs="Times New Roman"/>
          <w:i/>
          <w:iCs/>
          <w:color w:val="auto"/>
          <w:sz w:val="20"/>
          <w:szCs w:val="20"/>
        </w:rPr>
        <w:t>Ο συγκεκριμένος ιστότοπος πραγματοποιήθηκε στα πλαίσια εξέτασης του μαθήματος Τεχνολογίες Διαδικτύου του Tμήματος Πολιτισμικής Τεχνολογίας &amp; Επικοινωνίας. Το περιεχόμενο της ιστοσελίδας έχει άδεια περιεχομένου CC0 (Creative Commons zero) και δεν αποτελεί προϊόν εμπορικής χρήσης.</w:t>
      </w:r>
    </w:p>
    <w:p w14:paraId="32A2E0D5" w14:textId="77777777" w:rsidR="002A424D" w:rsidRDefault="002A424D" w:rsidP="008C10E9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</w:rPr>
      </w:pPr>
    </w:p>
    <w:p w14:paraId="4E6E4F1E" w14:textId="35760F1F" w:rsidR="008C10E9" w:rsidRDefault="008C10E9" w:rsidP="008C10E9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C05880">
        <w:rPr>
          <w:rFonts w:ascii="Times New Roman" w:hAnsi="Times New Roman" w:cs="Times New Roman"/>
          <w:b w:val="0"/>
          <w:bCs/>
          <w:color w:val="auto"/>
          <w:sz w:val="22"/>
        </w:rPr>
        <w:t>Τ</w:t>
      </w:r>
      <w:r>
        <w:rPr>
          <w:rFonts w:ascii="Times New Roman" w:hAnsi="Times New Roman" w:cs="Times New Roman"/>
          <w:b w:val="0"/>
          <w:bCs/>
          <w:color w:val="auto"/>
          <w:sz w:val="22"/>
        </w:rPr>
        <w:t xml:space="preserve">ο </w:t>
      </w:r>
      <w:r w:rsidR="00C04153" w:rsidRPr="008E3C79">
        <w:rPr>
          <w:rFonts w:ascii="Times New Roman" w:hAnsi="Times New Roman" w:cs="Times New Roman"/>
          <w:color w:val="auto"/>
          <w:sz w:val="22"/>
          <w:lang w:val="de-DE"/>
        </w:rPr>
        <w:t>navigation</w:t>
      </w:r>
      <w:r w:rsidR="00C04153" w:rsidRPr="008E3C79">
        <w:rPr>
          <w:rFonts w:ascii="Times New Roman" w:hAnsi="Times New Roman" w:cs="Times New Roman"/>
          <w:color w:val="auto"/>
          <w:sz w:val="22"/>
        </w:rPr>
        <w:t xml:space="preserve"> </w:t>
      </w:r>
      <w:r w:rsidR="00C04153" w:rsidRPr="008E3C79">
        <w:rPr>
          <w:rFonts w:ascii="Times New Roman" w:hAnsi="Times New Roman" w:cs="Times New Roman"/>
          <w:color w:val="auto"/>
          <w:sz w:val="22"/>
          <w:lang w:val="de-DE"/>
        </w:rPr>
        <w:t>bar</w:t>
      </w:r>
      <w:r w:rsidRPr="00517863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 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αντιπροσωπεύ</w:t>
      </w:r>
      <w:r w:rsidR="00C0415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ει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μία ενότητα που βρίσκεται στο πάνω μέρος της ιστοσελίδας. Στη συγκεκριμένη ιστοσελίδα ο χρήστης</w:t>
      </w:r>
      <w:r w:rsidR="00C04153" w:rsidRPr="0080690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80690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έχει την δυνατότητα πλοήγησης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:</w:t>
      </w:r>
    </w:p>
    <w:p w14:paraId="78DDFFE5" w14:textId="77777777" w:rsidR="008C10E9" w:rsidRPr="00C36206" w:rsidRDefault="008C10E9" w:rsidP="00F516FE">
      <w:pPr>
        <w:pStyle w:val="afb"/>
        <w:numPr>
          <w:ilvl w:val="0"/>
          <w:numId w:val="18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2D3702"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7F1C24FF" wp14:editId="10DE5711">
                <wp:simplePos x="0" y="0"/>
                <wp:positionH relativeFrom="margin">
                  <wp:posOffset>3181003</wp:posOffset>
                </wp:positionH>
                <wp:positionV relativeFrom="paragraph">
                  <wp:posOffset>80241</wp:posOffset>
                </wp:positionV>
                <wp:extent cx="3296285" cy="2389505"/>
                <wp:effectExtent l="0" t="0" r="18415" b="10795"/>
                <wp:wrapSquare wrapText="bothSides"/>
                <wp:docPr id="22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6285" cy="2389505"/>
                        </a:xfrm>
                        <a:prstGeom prst="rect">
                          <a:avLst/>
                        </a:prstGeom>
                        <a:solidFill>
                          <a:srgbClr val="FFFDF7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DB4611" w14:textId="77777777" w:rsidR="008C10E9" w:rsidRPr="003A6860" w:rsidRDefault="008C10E9" w:rsidP="00C427BF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&lt;!-- Navigation --&gt;</w:t>
                            </w:r>
                          </w:p>
                          <w:p w14:paraId="371BE074" w14:textId="77777777" w:rsidR="008C10E9" w:rsidRPr="003A6860" w:rsidRDefault="008C10E9" w:rsidP="008C10E9">
                            <w:pPr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&lt;nav class="w3-bar w3-black"&gt;</w:t>
                            </w:r>
                          </w:p>
                          <w:p w14:paraId="437E99A8" w14:textId="77777777" w:rsidR="008C10E9" w:rsidRPr="003A6860" w:rsidRDefault="008C10E9" w:rsidP="008C10E9">
                            <w:pPr>
                              <w:ind w:firstLine="720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 xml:space="preserve">&lt;a id="el" href="#home" class="w3-button w3-bar-item"&gt;&lt;i class="fa fa-home"&gt;&lt;/i&gt; 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</w:rPr>
                              <w:t>Αρχική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&lt;/a&gt;</w:t>
                            </w:r>
                          </w:p>
                          <w:p w14:paraId="6AD9A1DD" w14:textId="77777777" w:rsidR="008C10E9" w:rsidRPr="003A6860" w:rsidRDefault="008C10E9" w:rsidP="008C10E9">
                            <w:pPr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ab/>
                              <w:t>&lt;a id="en" href="#home" class="w3-button w3-bar-item"&gt;&lt;i class="fa fa-home"&gt;&lt;/i&gt; Home&lt;/a&gt;</w:t>
                            </w:r>
                          </w:p>
                          <w:p w14:paraId="3A238157" w14:textId="77777777" w:rsidR="008C10E9" w:rsidRPr="003A6860" w:rsidRDefault="008C10E9" w:rsidP="008C10E9">
                            <w:pPr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ab/>
                              <w:t>&lt;div class="w3-dropdown-hover"&gt;</w:t>
                            </w:r>
                          </w:p>
                          <w:p w14:paraId="7F25A95D" w14:textId="77777777" w:rsidR="008C10E9" w:rsidRPr="003A6860" w:rsidRDefault="008C10E9" w:rsidP="008C10E9">
                            <w:pPr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ab/>
                              <w:t>&lt;button class="w3-button"&gt;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</w:rPr>
                              <w:t>Εκθέματα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&lt;/button&gt;</w:t>
                            </w:r>
                          </w:p>
                          <w:p w14:paraId="62DF4EEB" w14:textId="77777777" w:rsidR="008C10E9" w:rsidRPr="003A6860" w:rsidRDefault="008C10E9" w:rsidP="008C10E9">
                            <w:pPr>
                              <w:ind w:left="720" w:firstLine="720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 xml:space="preserve"> &lt;div class="w3-dropdown-content w3-bar-block w3-card-4"&gt;</w:t>
                            </w:r>
                          </w:p>
                          <w:p w14:paraId="2BE36A35" w14:textId="77777777" w:rsidR="008C10E9" w:rsidRPr="003A6860" w:rsidRDefault="008C10E9" w:rsidP="008C10E9">
                            <w:pPr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ab/>
                              <w:t>&lt;</w:t>
                            </w:r>
                            <w:proofErr w:type="gramStart"/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  <w:proofErr w:type="gramEnd"/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 xml:space="preserve"> id="el" href="html/aphrodite.html" class="w3-bar-item w3-button"&gt;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</w:rPr>
                              <w:t>Αφροδίτη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</w:rPr>
                              <w:t>της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</w:rPr>
                              <w:t>Μήλου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&lt;/a&gt;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C24FF" id="Πλαίσιο κειμένου 2" o:spid="_x0000_s1028" type="#_x0000_t202" style="position:absolute;left:0;text-align:left;margin-left:250.45pt;margin-top:6.3pt;width:259.55pt;height:188.15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" fillcolor="#fffdf7" strokecolor="#7f7f7f [1612]">
                <v:textbox>
                  <w:txbxContent>
                    <w:p w14:paraId="40DB4611" w14:textId="77777777" w:rsidR="008C10E9" w:rsidRPr="003A6860" w:rsidRDefault="008C10E9" w:rsidP="00C427BF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&lt;!-- Navigation --&gt;</w:t>
                      </w:r>
                    </w:p>
                    <w:p w14:paraId="371BE074" w14:textId="77777777" w:rsidR="008C10E9" w:rsidRPr="003A6860" w:rsidRDefault="008C10E9" w:rsidP="008C10E9">
                      <w:pPr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&lt;nav class="w3-bar w3-black"&gt;</w:t>
                      </w:r>
                    </w:p>
                    <w:p w14:paraId="437E99A8" w14:textId="77777777" w:rsidR="008C10E9" w:rsidRPr="003A6860" w:rsidRDefault="008C10E9" w:rsidP="008C10E9">
                      <w:pPr>
                        <w:ind w:firstLine="720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 xml:space="preserve">&lt;a id="el" href="#home" class="w3-button w3-bar-item"&gt;&lt;i class="fa fa-home"&gt;&lt;/i&gt; 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</w:rPr>
                        <w:t>Αρχική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&lt;/a&gt;</w:t>
                      </w:r>
                    </w:p>
                    <w:p w14:paraId="6AD9A1DD" w14:textId="77777777" w:rsidR="008C10E9" w:rsidRPr="003A6860" w:rsidRDefault="008C10E9" w:rsidP="008C10E9">
                      <w:pPr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ab/>
                        <w:t>&lt;a id="en" href="#home" class="w3-button w3-bar-item"&gt;&lt;i class="fa fa-home"&gt;&lt;/i&gt; Home&lt;/a&gt;</w:t>
                      </w:r>
                    </w:p>
                    <w:p w14:paraId="3A238157" w14:textId="77777777" w:rsidR="008C10E9" w:rsidRPr="003A6860" w:rsidRDefault="008C10E9" w:rsidP="008C10E9">
                      <w:pPr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ab/>
                        <w:t>&lt;div class="w3-dropdown-hover"&gt;</w:t>
                      </w:r>
                    </w:p>
                    <w:p w14:paraId="7F25A95D" w14:textId="77777777" w:rsidR="008C10E9" w:rsidRPr="003A6860" w:rsidRDefault="008C10E9" w:rsidP="008C10E9">
                      <w:pPr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ab/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ab/>
                        <w:t>&lt;button class="w3-button"&gt;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</w:rPr>
                        <w:t>Εκθέματα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&lt;/button&gt;</w:t>
                      </w:r>
                    </w:p>
                    <w:p w14:paraId="62DF4EEB" w14:textId="77777777" w:rsidR="008C10E9" w:rsidRPr="003A6860" w:rsidRDefault="008C10E9" w:rsidP="008C10E9">
                      <w:pPr>
                        <w:ind w:left="720" w:firstLine="720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 xml:space="preserve"> &lt;div class="w3-dropdown-content w3-bar-block w3-card-4"&gt;</w:t>
                      </w:r>
                    </w:p>
                    <w:p w14:paraId="2BE36A35" w14:textId="77777777" w:rsidR="008C10E9" w:rsidRPr="003A6860" w:rsidRDefault="008C10E9" w:rsidP="008C10E9">
                      <w:pPr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ab/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ab/>
                        <w:t>&lt;</w:t>
                      </w:r>
                      <w:proofErr w:type="gramStart"/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a</w:t>
                      </w:r>
                      <w:proofErr w:type="gramEnd"/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 xml:space="preserve"> id="el" href="html/aphrodite.html" class="w3-bar-item w3-button"&gt;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</w:rPr>
                        <w:t>Αφροδίτη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</w:rPr>
                        <w:t>της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</w:rPr>
                        <w:t>Μήλου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&lt;/a&gt;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Αρχική</w:t>
      </w:r>
    </w:p>
    <w:p w14:paraId="77AEF7C3" w14:textId="77777777" w:rsidR="008C10E9" w:rsidRDefault="008C10E9" w:rsidP="00F516FE">
      <w:pPr>
        <w:pStyle w:val="afb"/>
        <w:numPr>
          <w:ilvl w:val="0"/>
          <w:numId w:val="18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Εκθέματα</w:t>
      </w:r>
    </w:p>
    <w:p w14:paraId="0E63F28C" w14:textId="77777777" w:rsidR="008C10E9" w:rsidRDefault="008C10E9" w:rsidP="00F516FE">
      <w:pPr>
        <w:pStyle w:val="afb"/>
        <w:numPr>
          <w:ilvl w:val="1"/>
          <w:numId w:val="18"/>
        </w:numPr>
        <w:tabs>
          <w:tab w:val="center" w:pos="5187"/>
        </w:tabs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Αφροδίτη της Μήλου</w:t>
      </w:r>
    </w:p>
    <w:p w14:paraId="2B5C9E55" w14:textId="77777777" w:rsidR="008C10E9" w:rsidRDefault="008C10E9" w:rsidP="00F516FE">
      <w:pPr>
        <w:pStyle w:val="afb"/>
        <w:numPr>
          <w:ilvl w:val="1"/>
          <w:numId w:val="18"/>
        </w:numPr>
        <w:tabs>
          <w:tab w:val="center" w:pos="5187"/>
        </w:tabs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Νίκη της Σαμοθράκης</w:t>
      </w:r>
    </w:p>
    <w:p w14:paraId="1B32E292" w14:textId="77777777" w:rsidR="008C10E9" w:rsidRDefault="008C10E9" w:rsidP="00F516FE">
      <w:pPr>
        <w:pStyle w:val="afb"/>
        <w:numPr>
          <w:ilvl w:val="1"/>
          <w:numId w:val="18"/>
        </w:numPr>
        <w:tabs>
          <w:tab w:val="center" w:pos="5187"/>
        </w:tabs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Άρτεμις των Βερσαλλιών</w:t>
      </w:r>
    </w:p>
    <w:p w14:paraId="0A2ABDA7" w14:textId="77777777" w:rsidR="008C10E9" w:rsidRDefault="008C10E9" w:rsidP="00F516FE">
      <w:pPr>
        <w:pStyle w:val="afb"/>
        <w:numPr>
          <w:ilvl w:val="0"/>
          <w:numId w:val="18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Έργα τέχνης</w:t>
      </w:r>
    </w:p>
    <w:p w14:paraId="24BA7581" w14:textId="77777777" w:rsidR="008C10E9" w:rsidRDefault="008C10E9" w:rsidP="00F516FE">
      <w:pPr>
        <w:pStyle w:val="afb"/>
        <w:numPr>
          <w:ilvl w:val="1"/>
          <w:numId w:val="18"/>
        </w:numPr>
        <w:tabs>
          <w:tab w:val="center" w:pos="5187"/>
        </w:tabs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Μόνα Λίζα</w:t>
      </w:r>
    </w:p>
    <w:p w14:paraId="203A946E" w14:textId="77777777" w:rsidR="008C10E9" w:rsidRDefault="008C10E9" w:rsidP="00F516FE">
      <w:pPr>
        <w:pStyle w:val="afb"/>
        <w:numPr>
          <w:ilvl w:val="1"/>
          <w:numId w:val="18"/>
        </w:numPr>
        <w:tabs>
          <w:tab w:val="center" w:pos="5187"/>
        </w:tabs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Μάχη του Σαν Ρομάνο</w:t>
      </w:r>
    </w:p>
    <w:p w14:paraId="025D0D24" w14:textId="77777777" w:rsidR="008C10E9" w:rsidRDefault="008C10E9" w:rsidP="00F516FE">
      <w:pPr>
        <w:pStyle w:val="afb"/>
        <w:numPr>
          <w:ilvl w:val="1"/>
          <w:numId w:val="18"/>
        </w:numPr>
        <w:tabs>
          <w:tab w:val="center" w:pos="5187"/>
        </w:tabs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Άρης και Αφροδίτη</w:t>
      </w:r>
    </w:p>
    <w:p w14:paraId="46CDD500" w14:textId="77777777" w:rsidR="008C10E9" w:rsidRDefault="008C10E9" w:rsidP="00F516FE">
      <w:pPr>
        <w:pStyle w:val="afb"/>
        <w:numPr>
          <w:ilvl w:val="0"/>
          <w:numId w:val="18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Επικοινωνία</w:t>
      </w:r>
    </w:p>
    <w:p w14:paraId="6171404F" w14:textId="77777777" w:rsidR="008C10E9" w:rsidRDefault="008C10E9" w:rsidP="00F516FE">
      <w:pPr>
        <w:pStyle w:val="afb"/>
        <w:numPr>
          <w:ilvl w:val="0"/>
          <w:numId w:val="18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Πλαίσιο αναζήτησης</w:t>
      </w:r>
    </w:p>
    <w:p w14:paraId="50BD0957" w14:textId="77777777" w:rsidR="008C10E9" w:rsidRPr="00CC7E00" w:rsidRDefault="008C10E9" w:rsidP="00F516FE">
      <w:pPr>
        <w:pStyle w:val="afb"/>
        <w:numPr>
          <w:ilvl w:val="0"/>
          <w:numId w:val="18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Αλλαγή γλώσσας (Ελληνικά - Αγγλικά)</w:t>
      </w:r>
    </w:p>
    <w:p w14:paraId="3383A4B5" w14:textId="77777777" w:rsidR="009F1CFE" w:rsidRDefault="009F1CFE" w:rsidP="00DB41C9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</w:p>
    <w:p w14:paraId="7BFC3FAA" w14:textId="77777777" w:rsidR="00DB41C9" w:rsidRDefault="00DB41C9" w:rsidP="00DB41C9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4480E638" w14:textId="77777777" w:rsidR="00DB41C9" w:rsidRDefault="00DB41C9" w:rsidP="00DB41C9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243EAD0D" w14:textId="77777777" w:rsidR="00DB41C9" w:rsidRPr="00DB41C9" w:rsidRDefault="00DB41C9" w:rsidP="00DB41C9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52D5B060" w14:textId="23E87772" w:rsidR="006F7207" w:rsidRDefault="006F7207" w:rsidP="006F720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2D3702"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38011298" wp14:editId="41DA751E">
                <wp:simplePos x="0" y="0"/>
                <wp:positionH relativeFrom="margin">
                  <wp:align>left</wp:align>
                </wp:positionH>
                <wp:positionV relativeFrom="paragraph">
                  <wp:posOffset>1044402</wp:posOffset>
                </wp:positionV>
                <wp:extent cx="6351905" cy="1938020"/>
                <wp:effectExtent l="0" t="0" r="10795" b="24130"/>
                <wp:wrapSquare wrapText="bothSides"/>
                <wp:docPr id="6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1905" cy="1938528"/>
                        </a:xfrm>
                        <a:prstGeom prst="rect">
                          <a:avLst/>
                        </a:prstGeom>
                        <a:solidFill>
                          <a:srgbClr val="FFFDF7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0166E" w14:textId="77777777" w:rsidR="0098740E" w:rsidRPr="003A6860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if(langueOn.innerHTML == 'Ελληνικά'){</w:t>
                            </w:r>
                          </w:p>
                          <w:p w14:paraId="581945B6" w14:textId="77777777" w:rsidR="0098740E" w:rsidRPr="003A6860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 xml:space="preserve">        afficher(el_txt, nb_el);</w:t>
                            </w:r>
                          </w:p>
                          <w:p w14:paraId="5C944975" w14:textId="77777777" w:rsidR="0098740E" w:rsidRPr="003A6860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fr-CH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fr-CH"/>
                              </w:rPr>
                              <w:t>cacher(en_txt, nb_en);</w:t>
                            </w:r>
                          </w:p>
                          <w:p w14:paraId="1A10207D" w14:textId="77777777" w:rsidR="0098740E" w:rsidRPr="003A6860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color w:val="auto"/>
                                <w:sz w:val="18"/>
                                <w:szCs w:val="18"/>
                                <w:lang w:val="fr-CH"/>
                              </w:rPr>
                              <w:t xml:space="preserve">        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document.getElementById("sound").style.visibility="visible";</w:t>
                            </w:r>
                          </w:p>
                          <w:p w14:paraId="77BB0AB0" w14:textId="77777777" w:rsidR="0098740E" w:rsidRPr="003A6860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5D95F361" w14:textId="77777777" w:rsidR="0098740E" w:rsidRPr="003A6860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CA6AA60" w14:textId="77777777" w:rsidR="0098740E" w:rsidRPr="003A6860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 xml:space="preserve">    else if(langueOn.innerHTML == 'English'){</w:t>
                            </w:r>
                          </w:p>
                          <w:p w14:paraId="00E3126D" w14:textId="77777777" w:rsidR="0098740E" w:rsidRPr="003A6860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fr-CH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fr-CH"/>
                              </w:rPr>
                              <w:t>afficher(en_txt, nb_en);</w:t>
                            </w:r>
                          </w:p>
                          <w:p w14:paraId="22468224" w14:textId="77777777" w:rsidR="0098740E" w:rsidRPr="003A6860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fr-CH"/>
                              </w:rPr>
                              <w:t xml:space="preserve">        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cacher(el_txt, nb_el);</w:t>
                            </w:r>
                          </w:p>
                          <w:p w14:paraId="19D69E02" w14:textId="77777777" w:rsidR="0098740E" w:rsidRPr="003A6860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document.getElementById("sound").style.visibility="hidden";</w:t>
                            </w:r>
                          </w:p>
                          <w:p w14:paraId="5978614B" w14:textId="77777777" w:rsidR="0098740E" w:rsidRPr="003A6860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 xml:space="preserve">        document.getElementById('player').pause();</w:t>
                            </w:r>
                          </w:p>
                          <w:p w14:paraId="27F78519" w14:textId="7A396308" w:rsidR="006F7207" w:rsidRPr="003A6860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11298" id="_x0000_s1029" type="#_x0000_t202" style="position:absolute;left:0;text-align:left;margin-left:0;margin-top:82.25pt;width:500.15pt;height:152.6pt;z-index:25165825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" fillcolor="#fffdf7" strokecolor="#7f7f7f [1612]">
                <v:textbox>
                  <w:txbxContent>
                    <w:p w14:paraId="2570166E" w14:textId="77777777" w:rsidR="0098740E" w:rsidRPr="003A6860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if(langueOn.innerHTML == 'Ελληνικά'){</w:t>
                      </w:r>
                    </w:p>
                    <w:p w14:paraId="581945B6" w14:textId="77777777" w:rsidR="0098740E" w:rsidRPr="003A6860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 xml:space="preserve">        afficher(el_txt, nb_el);</w:t>
                      </w:r>
                    </w:p>
                    <w:p w14:paraId="5C944975" w14:textId="77777777" w:rsidR="0098740E" w:rsidRPr="003A6860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fr-CH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fr-CH"/>
                        </w:rPr>
                        <w:t>cacher(en_txt, nb_en);</w:t>
                      </w:r>
                    </w:p>
                    <w:p w14:paraId="1A10207D" w14:textId="77777777" w:rsidR="0098740E" w:rsidRPr="003A6860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color w:val="auto"/>
                          <w:sz w:val="18"/>
                          <w:szCs w:val="18"/>
                          <w:lang w:val="fr-CH"/>
                        </w:rPr>
                        <w:t xml:space="preserve">        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document.getElementById("sound").style.visibility="visible";</w:t>
                      </w:r>
                    </w:p>
                    <w:p w14:paraId="77BB0AB0" w14:textId="77777777" w:rsidR="0098740E" w:rsidRPr="003A6860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5D95F361" w14:textId="77777777" w:rsidR="0098740E" w:rsidRPr="003A6860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</w:p>
                    <w:p w14:paraId="5CA6AA60" w14:textId="77777777" w:rsidR="0098740E" w:rsidRPr="003A6860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 xml:space="preserve">    else if(langueOn.innerHTML == 'English'){</w:t>
                      </w:r>
                    </w:p>
                    <w:p w14:paraId="00E3126D" w14:textId="77777777" w:rsidR="0098740E" w:rsidRPr="003A6860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fr-CH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fr-CH"/>
                        </w:rPr>
                        <w:t>afficher(en_txt, nb_en);</w:t>
                      </w:r>
                    </w:p>
                    <w:p w14:paraId="22468224" w14:textId="77777777" w:rsidR="0098740E" w:rsidRPr="003A6860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fr-CH"/>
                        </w:rPr>
                        <w:t xml:space="preserve">        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cacher(el_txt, nb_el);</w:t>
                      </w:r>
                    </w:p>
                    <w:p w14:paraId="19D69E02" w14:textId="77777777" w:rsidR="0098740E" w:rsidRPr="003A6860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color w:val="auto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document.getElementById("sound").style.visibility="hidden";</w:t>
                      </w:r>
                    </w:p>
                    <w:p w14:paraId="5978614B" w14:textId="77777777" w:rsidR="0098740E" w:rsidRPr="003A6860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 xml:space="preserve">        document.getElementById('player').pause();</w:t>
                      </w:r>
                    </w:p>
                    <w:p w14:paraId="27F78519" w14:textId="7A396308" w:rsidR="006F7207" w:rsidRPr="003A6860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235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Για την </w:t>
      </w:r>
      <w:r w:rsidR="00532353" w:rsidRPr="00205168">
        <w:rPr>
          <w:rFonts w:ascii="Times New Roman" w:hAnsi="Times New Roman" w:cs="Times New Roman"/>
          <w:i/>
          <w:iCs/>
          <w:color w:val="auto"/>
          <w:sz w:val="22"/>
          <w:szCs w:val="18"/>
        </w:rPr>
        <w:t>αλλαγή γλώσσας</w:t>
      </w:r>
      <w:r w:rsidR="0053235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προσαρμόστηκαν 2 κουμπιά</w:t>
      </w:r>
      <w:r w:rsidR="00D2311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που βρίσκονται δεξιά στο </w:t>
      </w:r>
      <w:r w:rsidR="00D2311D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DE"/>
        </w:rPr>
        <w:t>navbar</w:t>
      </w:r>
      <w:r w:rsidR="0053235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 ένα για την ελληνική και ένα για την αγγλική γλώσσα.</w:t>
      </w:r>
      <w:r w:rsidR="00FD76D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Πατώντας ο επισκέπτης το κουμπί που αναγράφει </w:t>
      </w:r>
      <w:r w:rsidR="0027213A" w:rsidRPr="0027213A">
        <w:rPr>
          <w:rFonts w:ascii="Times New Roman" w:hAnsi="Times New Roman" w:cs="Times New Roman"/>
          <w:color w:val="auto"/>
          <w:sz w:val="22"/>
          <w:szCs w:val="18"/>
          <w:lang w:val="de-DE"/>
        </w:rPr>
        <w:t>English</w:t>
      </w:r>
      <w:r w:rsidR="00A60415" w:rsidRPr="00A60415"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="00A60415" w:rsidRPr="00A6041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ο</w:t>
      </w:r>
      <w:r w:rsidR="00A6041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τίτλος της ιστοσελίδας, οι ενότητες</w:t>
      </w:r>
      <w:r w:rsidR="000A0FD6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/ υποενότητες του </w:t>
      </w:r>
      <w:r w:rsidR="000A0FD6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DE"/>
        </w:rPr>
        <w:t>navbar</w:t>
      </w:r>
      <w:r w:rsidR="00A6041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</w:t>
      </w:r>
      <w:r w:rsidR="00C93E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τα κείμενα που βρίσκονται στην ιστοσελίδα μετατρέπονται στα αγγλικά</w:t>
      </w:r>
      <w:r w:rsidR="008F559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Αυτό πραγματοποιείται με τη βοήθεια της </w:t>
      </w:r>
      <w:r w:rsidRPr="000A0FD6">
        <w:rPr>
          <w:rFonts w:ascii="Times New Roman" w:hAnsi="Times New Roman" w:cs="Times New Roman"/>
          <w:color w:val="auto"/>
          <w:sz w:val="22"/>
          <w:szCs w:val="18"/>
          <w:lang w:val="de-DE"/>
        </w:rPr>
        <w:t>JavaScript</w:t>
      </w:r>
      <w:r w:rsidR="000A0FD6" w:rsidRPr="000A0FD6"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="000A0FD6" w:rsidRPr="000A0FD6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(</w:t>
      </w:r>
      <w:r w:rsidR="000A0FD6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αρχείο: </w:t>
      </w:r>
      <w:r w:rsidR="000A0FD6" w:rsidRPr="000A0FD6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language</w:t>
      </w:r>
      <w:r w:rsidR="000A0FD6" w:rsidRPr="000A0FD6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="000A0FD6" w:rsidRPr="000A0FD6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js</w:t>
      </w:r>
      <w:r w:rsidR="000A0FD6" w:rsidRPr="000A0FD6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)</w:t>
      </w:r>
      <w:r w:rsidRPr="000A0FD6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</w:t>
      </w:r>
      <w:r w:rsidRPr="006F720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όπως φαίνεται παρακάτω:</w:t>
      </w:r>
    </w:p>
    <w:p w14:paraId="410494CB" w14:textId="109AB679" w:rsidR="006F7207" w:rsidRDefault="00F31A8A" w:rsidP="006F720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Αντίθετα,</w:t>
      </w:r>
      <w:r w:rsidR="00EB464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πατώντας το κουμπί που </w:t>
      </w:r>
      <w:r w:rsidR="00253EF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αναγράφει </w:t>
      </w:r>
      <w:r w:rsidR="00253EF5" w:rsidRPr="00F31A8A">
        <w:rPr>
          <w:rFonts w:ascii="Times New Roman" w:hAnsi="Times New Roman" w:cs="Times New Roman"/>
          <w:color w:val="auto"/>
          <w:sz w:val="22"/>
          <w:szCs w:val="18"/>
        </w:rPr>
        <w:t>Ελληνικά</w:t>
      </w:r>
      <w:r w:rsidR="00253EF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, </w:t>
      </w:r>
      <w:r w:rsidR="00253EF5" w:rsidRPr="00F31A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όλα</w:t>
      </w:r>
      <w:r w:rsidR="00253EF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5F387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τα προαναφερόμενα </w:t>
      </w:r>
      <w:r w:rsidR="00253EF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μετατρέπονται</w:t>
      </w:r>
      <w:r w:rsidR="00D2311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στην ελληνική γλώσσα.</w:t>
      </w:r>
    </w:p>
    <w:p w14:paraId="78325198" w14:textId="660F60E0" w:rsidR="006E33E7" w:rsidRDefault="00080CA4" w:rsidP="006F720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</w:rPr>
        <w:drawing>
          <wp:inline distT="0" distB="0" distL="0" distR="0" wp14:anchorId="538807D1" wp14:editId="75E71B6A">
            <wp:extent cx="6379845" cy="181226"/>
            <wp:effectExtent l="0" t="0" r="0" b="952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619" cy="1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C3B8" w14:textId="3D71316D" w:rsidR="002F28A6" w:rsidRDefault="00205168" w:rsidP="006F720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Στην </w:t>
      </w:r>
      <w:r w:rsidR="00BE0C5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παραπάνω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εικόνα όπως παρατηρείται, υπάρχει και το </w:t>
      </w:r>
      <w:r w:rsidRPr="007B7141">
        <w:rPr>
          <w:rFonts w:ascii="Times New Roman" w:hAnsi="Times New Roman" w:cs="Times New Roman"/>
          <w:i/>
          <w:iCs/>
          <w:color w:val="auto"/>
          <w:sz w:val="22"/>
          <w:szCs w:val="18"/>
        </w:rPr>
        <w:t>πλαίσιο της αναζήτησης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="007B714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Ο</w:t>
      </w:r>
      <w:r w:rsidR="008470B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7B714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χρήστης έχει τη δυνατότητα </w:t>
      </w:r>
      <w:r w:rsidR="008470B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γράφοντας</w:t>
      </w:r>
      <w:r w:rsidR="007B714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μία </w:t>
      </w:r>
      <w:r w:rsidR="009738B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ή περισσότερες λέξεις </w:t>
      </w:r>
      <w:r w:rsidR="008470B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άσπρο πλαίσιο και ακόλουθα είτε πατώντας το κουμπί </w:t>
      </w:r>
      <w:r w:rsidR="008470B3" w:rsidRPr="00BE7B0A">
        <w:rPr>
          <w:rFonts w:ascii="Times New Roman" w:hAnsi="Times New Roman" w:cs="Times New Roman"/>
          <w:color w:val="auto"/>
          <w:sz w:val="22"/>
          <w:szCs w:val="18"/>
        </w:rPr>
        <w:t>Αναζήτηση</w:t>
      </w:r>
      <w:r w:rsidR="008470B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(</w:t>
      </w:r>
      <w:r w:rsidR="008470B3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DE"/>
        </w:rPr>
        <w:t>English</w:t>
      </w:r>
      <w:r w:rsidR="008470B3" w:rsidRPr="008470B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: </w:t>
      </w:r>
      <w:r w:rsidR="008470B3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Search</w:t>
      </w:r>
      <w:r w:rsidR="008470B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)</w:t>
      </w:r>
      <w:r w:rsidR="006C49E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είτε πατώντας από το πληκτρολόγιο το κουμπί </w:t>
      </w:r>
      <w:r w:rsidR="006C49EE" w:rsidRPr="00BE7B0A">
        <w:rPr>
          <w:rFonts w:ascii="Times New Roman" w:hAnsi="Times New Roman" w:cs="Times New Roman"/>
          <w:color w:val="auto"/>
          <w:sz w:val="22"/>
          <w:szCs w:val="18"/>
          <w:lang w:val="en-US"/>
        </w:rPr>
        <w:t>Enter</w:t>
      </w:r>
      <w:r w:rsidR="006C49E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να μετακινηθεί </w:t>
      </w:r>
      <w:r w:rsidR="00692B5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</w:t>
      </w:r>
      <w:r w:rsidR="009738B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 αυτό</w:t>
      </w:r>
      <w:r w:rsidR="006C49E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που αναζητά.</w:t>
      </w:r>
      <w:r w:rsidR="009738B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Για παράδειγμα</w:t>
      </w:r>
      <w:r w:rsidR="006C561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παρακάτω η λέξη που αναζητήθηκε είναι η </w:t>
      </w:r>
      <w:r w:rsidR="006C5617" w:rsidRPr="006C5617">
        <w:rPr>
          <w:rFonts w:ascii="Times New Roman" w:hAnsi="Times New Roman" w:cs="Times New Roman"/>
          <w:color w:val="auto"/>
          <w:sz w:val="22"/>
          <w:szCs w:val="18"/>
        </w:rPr>
        <w:t>μάχη</w:t>
      </w:r>
      <w:r w:rsidR="006C561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3A81EA28" w14:textId="77777777" w:rsidR="006E33E7" w:rsidRDefault="006E33E7" w:rsidP="006F720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213D862A" w14:textId="45B12F6C" w:rsidR="0058170E" w:rsidRPr="006C49EE" w:rsidRDefault="0058170E" w:rsidP="006F720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</w:rPr>
        <w:drawing>
          <wp:inline distT="0" distB="0" distL="0" distR="0" wp14:anchorId="39750E83" wp14:editId="53853622">
            <wp:extent cx="6358833" cy="1690370"/>
            <wp:effectExtent l="0" t="0" r="4445" b="508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87" cy="16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27BE" w14:textId="3E13A3EC" w:rsidR="00F603BC" w:rsidRDefault="009E144C" w:rsidP="00F603BC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2D3702"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2C7AA792" wp14:editId="74ACC2DD">
                <wp:simplePos x="0" y="0"/>
                <wp:positionH relativeFrom="margin">
                  <wp:posOffset>8255</wp:posOffset>
                </wp:positionH>
                <wp:positionV relativeFrom="paragraph">
                  <wp:posOffset>654685</wp:posOffset>
                </wp:positionV>
                <wp:extent cx="6393815" cy="1170305"/>
                <wp:effectExtent l="0" t="0" r="26035" b="10795"/>
                <wp:wrapSquare wrapText="bothSides"/>
                <wp:docPr id="23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3815" cy="11703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B6212" w14:textId="763B0A50" w:rsidR="009E144C" w:rsidRPr="003A6860" w:rsidRDefault="009E144C" w:rsidP="00B92AF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&lt;audio id="player" src="sounds/</w:t>
                            </w:r>
                            <w:r w:rsidR="002D470C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nike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.mp3"&gt;&lt;/audio&gt;</w:t>
                            </w:r>
                          </w:p>
                          <w:p w14:paraId="004E2B1A" w14:textId="77777777" w:rsidR="009E144C" w:rsidRPr="003A6860" w:rsidRDefault="009E144C" w:rsidP="00B92AFE">
                            <w:pPr>
                              <w:shd w:val="clear" w:color="auto" w:fill="FFFDF7"/>
                              <w:ind w:firstLine="720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&lt;div id="sound" class="w3-right"&gt;</w:t>
                            </w:r>
                          </w:p>
                          <w:p w14:paraId="51D840C3" w14:textId="070692AF" w:rsidR="009E144C" w:rsidRPr="003A6860" w:rsidRDefault="009E144C" w:rsidP="008F2C7B">
                            <w:pPr>
                              <w:shd w:val="clear" w:color="auto" w:fill="FFFDF7"/>
                              <w:ind w:left="1440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 xml:space="preserve">&lt;a onclick="document.getElementById('player').play()"&gt;&lt;i class='fa fa-volume-up fa-  </w:t>
                            </w:r>
                            <w:r w:rsidR="00BE19DB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x'&gt;&lt;/i&gt;&lt;/a&gt;</w:t>
                            </w:r>
                          </w:p>
                          <w:p w14:paraId="70395B25" w14:textId="0DA272DF" w:rsidR="009E144C" w:rsidRPr="003A6860" w:rsidRDefault="009E144C" w:rsidP="008F2C7B">
                            <w:pPr>
                              <w:shd w:val="clear" w:color="auto" w:fill="FFFDF7"/>
                              <w:ind w:left="1440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&lt;a onclick="document.getElementById('player').pause()"&gt;&lt;i class="fa fa-pausefa-</w:t>
                            </w:r>
                            <w:r w:rsidR="00BE19DB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x"&gt;&lt;/i&gt;&lt;/a&gt;</w:t>
                            </w:r>
                          </w:p>
                          <w:p w14:paraId="636A8EA7" w14:textId="77777777" w:rsidR="009E144C" w:rsidRPr="003A6860" w:rsidRDefault="009E144C" w:rsidP="00B92AF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ab/>
                              <w:t>&lt;/div&gt;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AA792" id="_x0000_s1030" type="#_x0000_t202" style="position:absolute;left:0;text-align:left;margin-left:.65pt;margin-top:51.55pt;width:503.45pt;height:92.15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" filled="f" strokecolor="#7f7f7f [1612]">
                <v:textbox>
                  <w:txbxContent>
                    <w:p w14:paraId="49DB6212" w14:textId="763B0A50" w:rsidR="009E144C" w:rsidRPr="003A6860" w:rsidRDefault="009E144C" w:rsidP="00B92AF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&lt;audio id="player" src="sounds/</w:t>
                      </w:r>
                      <w:r w:rsidR="002D470C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nike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.mp3"&gt;&lt;/audio&gt;</w:t>
                      </w:r>
                    </w:p>
                    <w:p w14:paraId="004E2B1A" w14:textId="77777777" w:rsidR="009E144C" w:rsidRPr="003A6860" w:rsidRDefault="009E144C" w:rsidP="00B92AFE">
                      <w:pPr>
                        <w:shd w:val="clear" w:color="auto" w:fill="FFFDF7"/>
                        <w:ind w:firstLine="720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&lt;div id="sound" class="w3-right"&gt;</w:t>
                      </w:r>
                    </w:p>
                    <w:p w14:paraId="51D840C3" w14:textId="070692AF" w:rsidR="009E144C" w:rsidRPr="003A6860" w:rsidRDefault="009E144C" w:rsidP="008F2C7B">
                      <w:pPr>
                        <w:shd w:val="clear" w:color="auto" w:fill="FFFDF7"/>
                        <w:ind w:left="1440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 xml:space="preserve">&lt;a onclick="document.getElementById('player').play()"&gt;&lt;i class='fa fa-volume-up fa-  </w:t>
                      </w:r>
                      <w:r w:rsidR="00BE19DB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x'&gt;&lt;/i&gt;&lt;/a&gt;</w:t>
                      </w:r>
                    </w:p>
                    <w:p w14:paraId="70395B25" w14:textId="0DA272DF" w:rsidR="009E144C" w:rsidRPr="003A6860" w:rsidRDefault="009E144C" w:rsidP="008F2C7B">
                      <w:pPr>
                        <w:shd w:val="clear" w:color="auto" w:fill="FFFDF7"/>
                        <w:ind w:left="1440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&lt;a onclick="document.getElementById('player').pause()"&gt;&lt;i class="fa fa-pausefa-</w:t>
                      </w:r>
                      <w:r w:rsidR="00BE19DB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x"&gt;&lt;/i&gt;&lt;/a&gt;</w:t>
                      </w:r>
                    </w:p>
                    <w:p w14:paraId="636A8EA7" w14:textId="77777777" w:rsidR="009E144C" w:rsidRPr="003A6860" w:rsidRDefault="009E144C" w:rsidP="00B92AF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ab/>
                        <w:t>&lt;/div&gt;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Όπως έγινε αναφορά προηγουμένως, για την αναπαραγωγή ήχου χρησιμοποιήθηκαν </w:t>
      </w:r>
      <w:r w:rsidRPr="00F42960">
        <w:rPr>
          <w:rFonts w:ascii="Times New Roman" w:hAnsi="Times New Roman" w:cs="Times New Roman"/>
          <w:color w:val="auto"/>
          <w:sz w:val="22"/>
          <w:szCs w:val="18"/>
          <w:u w:val="single"/>
        </w:rPr>
        <w:t>προσωπικές</w:t>
      </w:r>
      <w:r w:rsidRPr="00900294">
        <w:rPr>
          <w:rFonts w:ascii="Times New Roman" w:hAnsi="Times New Roman" w:cs="Times New Roman"/>
          <w:b w:val="0"/>
          <w:color w:val="auto"/>
          <w:sz w:val="22"/>
          <w:szCs w:val="18"/>
        </w:rPr>
        <w:t xml:space="preserve"> </w:t>
      </w:r>
      <w:r w:rsidRPr="00070AF3">
        <w:rPr>
          <w:rFonts w:ascii="Times New Roman" w:hAnsi="Times New Roman" w:cs="Times New Roman"/>
          <w:b w:val="0"/>
          <w:color w:val="auto"/>
          <w:sz w:val="22"/>
          <w:szCs w:val="18"/>
        </w:rPr>
        <w:t>ηχογραφήσεις,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που περιγράφουν όλα τα κείμενα (</w:t>
      </w:r>
      <w:r w:rsidRPr="00900294">
        <w:rPr>
          <w:rFonts w:ascii="Times New Roman" w:hAnsi="Times New Roman" w:cs="Times New Roman"/>
          <w:color w:val="auto"/>
          <w:sz w:val="22"/>
          <w:szCs w:val="18"/>
        </w:rPr>
        <w:t>μόνο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στην ελληνική γλώσσα) της ιστοσελίδας.</w:t>
      </w:r>
    </w:p>
    <w:p w14:paraId="6787C1E4" w14:textId="77777777" w:rsidR="00DE05B7" w:rsidRPr="00F603BC" w:rsidRDefault="00DE05B7" w:rsidP="00F603BC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6B8CDAB8" w14:textId="77777777" w:rsidR="00DE05B7" w:rsidRDefault="00DE05B7" w:rsidP="00F603BC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0E840499" w14:textId="77777777" w:rsidR="00DE05B7" w:rsidRDefault="00DE05B7" w:rsidP="00F603BC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20A67246" w14:textId="79B10A31" w:rsidR="009E144C" w:rsidRDefault="009E144C" w:rsidP="00F603BC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F603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lastRenderedPageBreak/>
        <w:t xml:space="preserve">Ο παραπάνω κώδικας, έχει ως σκοπό να εμφανίσει στην ιστοσελίδα, τα εικονίδια του </w:t>
      </w:r>
      <w:r w:rsidRPr="00EB6079">
        <w:rPr>
          <w:rFonts w:ascii="Times New Roman" w:hAnsi="Times New Roman" w:cs="Times New Roman"/>
          <w:color w:val="auto"/>
          <w:sz w:val="22"/>
          <w:szCs w:val="18"/>
          <w:lang w:val="de-DE"/>
        </w:rPr>
        <w:t>play</w:t>
      </w:r>
      <w:r w:rsidRPr="00F603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του </w:t>
      </w:r>
      <w:r w:rsidRPr="00EB6079">
        <w:rPr>
          <w:rFonts w:ascii="Times New Roman" w:hAnsi="Times New Roman" w:cs="Times New Roman"/>
          <w:color w:val="auto"/>
          <w:sz w:val="22"/>
          <w:szCs w:val="18"/>
          <w:lang w:val="de-DE"/>
        </w:rPr>
        <w:t>pause</w:t>
      </w:r>
      <w:r w:rsidRPr="00F603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δεξιά από κάθε τίτλο. Πατώντας πάνω στα εικονίδια</w:t>
      </w:r>
      <w:r w:rsidR="0036665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, </w:t>
      </w:r>
      <w:r w:rsidRPr="00F603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η ηχογράφηση παίζει και σταματάει αντίστοιχα. Η υλοποίηση αυτής της επιπλέον λειτουργίας έχει σαν σκοπό να βοηθήσει άτομα με προβλήματα όρασης.</w:t>
      </w:r>
      <w:r w:rsidRPr="0061561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</w:p>
    <w:p w14:paraId="2E01996F" w14:textId="77777777" w:rsidR="00DE05B7" w:rsidRPr="0061561F" w:rsidRDefault="00DE05B7" w:rsidP="00F603BC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1F37F0B7" w14:textId="77777777" w:rsidR="00DE05B7" w:rsidRPr="00FB71FA" w:rsidRDefault="00D46230" w:rsidP="00EB6079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  <w:lang w:val="en-US"/>
        </w:rPr>
        <w:drawing>
          <wp:anchor distT="0" distB="0" distL="114300" distR="114300" simplePos="0" relativeHeight="251658248" behindDoc="1" locked="0" layoutInCell="1" allowOverlap="1" wp14:anchorId="453C38B8" wp14:editId="0FB429FB">
            <wp:simplePos x="0" y="0"/>
            <wp:positionH relativeFrom="margin">
              <wp:align>right</wp:align>
            </wp:positionH>
            <wp:positionV relativeFrom="paragraph">
              <wp:posOffset>116</wp:posOffset>
            </wp:positionV>
            <wp:extent cx="6351270" cy="1524635"/>
            <wp:effectExtent l="0" t="0" r="0" b="0"/>
            <wp:wrapTight wrapText="bothSides">
              <wp:wrapPolygon edited="0">
                <wp:start x="0" y="0"/>
                <wp:lineTo x="0" y="21321"/>
                <wp:lineTo x="21509" y="21321"/>
                <wp:lineTo x="21509" y="0"/>
                <wp:lineTo x="0" y="0"/>
              </wp:wrapPolygon>
            </wp:wrapTight>
            <wp:docPr id="25" name="Εικόνα 2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DF202" w14:textId="21E9BE58" w:rsidR="00F42C58" w:rsidRDefault="00EB6079" w:rsidP="00EB6079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EB607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Σε περίπτωση που ο επισκέπτης επιλέξει την </w:t>
      </w:r>
      <w:r w:rsidRPr="00EB6079">
        <w:rPr>
          <w:rFonts w:ascii="Times New Roman" w:hAnsi="Times New Roman" w:cs="Times New Roman"/>
          <w:color w:val="auto"/>
          <w:sz w:val="22"/>
          <w:szCs w:val="18"/>
        </w:rPr>
        <w:t>αγγλική γλώσσα</w:t>
      </w:r>
      <w:r w:rsidRPr="00EB607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τα εικονίδια του </w:t>
      </w:r>
      <w:r w:rsidRPr="00EB6079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CH"/>
        </w:rPr>
        <w:t>play</w:t>
      </w:r>
      <w:r w:rsidRPr="00EB607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του </w:t>
      </w:r>
      <w:r w:rsidRPr="00EB6079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CH"/>
        </w:rPr>
        <w:t>pause</w:t>
      </w:r>
      <w:r w:rsidRPr="00EB607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εξαφανίζονται.</w:t>
      </w:r>
    </w:p>
    <w:p w14:paraId="16852DCB" w14:textId="1F8C9244" w:rsidR="00F42C58" w:rsidRDefault="00F42C58" w:rsidP="00EB6079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41EA1DAC" w14:textId="3AAC458E" w:rsidR="00B0488E" w:rsidRDefault="00243A8E" w:rsidP="00EB6079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Για το </w:t>
      </w:r>
      <w:r w:rsidRPr="003D2088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DE"/>
        </w:rPr>
        <w:t>Slider</w:t>
      </w:r>
      <w:r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Pr="00243A8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χρησιμοποιήθηκαν</w:t>
      </w:r>
      <w:r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Pr="00243A8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πέντε</w:t>
      </w:r>
      <w:r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Pr="00243A8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φωτογραφίες </w:t>
      </w:r>
      <w:r w:rsidR="006F069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εκ των οποίων κάποιες</w:t>
      </w:r>
      <w:r w:rsidRPr="00243A8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απεικονίζουν το εξωτερικό και</w:t>
      </w:r>
      <w:r w:rsidR="006F069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κάποιες άλλες</w:t>
      </w:r>
      <w:r w:rsidRPr="00243A8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το εσωτερικό</w:t>
      </w:r>
      <w:r w:rsidR="004863C2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μέρος του μουσείου</w:t>
      </w:r>
      <w:r w:rsidRPr="00243A8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="000978E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Η παρουσίαση των εικόνων γίνεται </w:t>
      </w:r>
      <w:r w:rsidR="000978E5" w:rsidRPr="004863C2">
        <w:rPr>
          <w:rFonts w:ascii="Times New Roman" w:hAnsi="Times New Roman" w:cs="Times New Roman"/>
          <w:color w:val="auto"/>
          <w:sz w:val="22"/>
          <w:szCs w:val="18"/>
        </w:rPr>
        <w:t>μόνο</w:t>
      </w:r>
      <w:r w:rsidR="000978E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στην αρχική σελίδα.</w:t>
      </w:r>
    </w:p>
    <w:p w14:paraId="5EFAD341" w14:textId="120B5D13" w:rsidR="006F069A" w:rsidRPr="00243A8E" w:rsidRDefault="006F069A" w:rsidP="00EB6079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7DF2CD94" w14:textId="58FE6EDA" w:rsidR="00F42C58" w:rsidRPr="00027DF9" w:rsidRDefault="007F6F43" w:rsidP="00F42C58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9" behindDoc="1" locked="0" layoutInCell="1" allowOverlap="1" wp14:anchorId="7DC69387" wp14:editId="15319752">
            <wp:simplePos x="0" y="0"/>
            <wp:positionH relativeFrom="margin">
              <wp:posOffset>866775</wp:posOffset>
            </wp:positionH>
            <wp:positionV relativeFrom="paragraph">
              <wp:posOffset>49530</wp:posOffset>
            </wp:positionV>
            <wp:extent cx="4661535" cy="2548255"/>
            <wp:effectExtent l="0" t="0" r="5715" b="4445"/>
            <wp:wrapTight wrapText="bothSides">
              <wp:wrapPolygon edited="0">
                <wp:start x="0" y="0"/>
                <wp:lineTo x="0" y="21476"/>
                <wp:lineTo x="21538" y="21476"/>
                <wp:lineTo x="21538" y="0"/>
                <wp:lineTo x="0" y="0"/>
              </wp:wrapPolygon>
            </wp:wrapTight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EAE4B" w14:textId="23D5F8E5" w:rsidR="00F42C58" w:rsidRPr="00027DF9" w:rsidRDefault="00F42C58" w:rsidP="00F42C58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0D74475A" w14:textId="45F03BE6" w:rsidR="00F42C58" w:rsidRPr="00027DF9" w:rsidRDefault="00F42C58" w:rsidP="00F42C58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378A82E0" w14:textId="5BA29C88" w:rsidR="00F42C58" w:rsidRPr="00027DF9" w:rsidRDefault="00F42C58" w:rsidP="00F42C58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3788C371" w14:textId="0095F0D4" w:rsidR="00F42C58" w:rsidRPr="00027DF9" w:rsidRDefault="00F42C58" w:rsidP="00F42C58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6F5F2721" w14:textId="46C1032D" w:rsidR="00F42C58" w:rsidRPr="00027DF9" w:rsidRDefault="00F42C58" w:rsidP="00F42C58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6125FF3D" w14:textId="2CFE91E9" w:rsidR="00F42C58" w:rsidRPr="00027DF9" w:rsidRDefault="00F42C58" w:rsidP="00F42C58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4D34D362" w14:textId="0B2F77D8" w:rsidR="00F42C58" w:rsidRPr="00027DF9" w:rsidRDefault="00F42C58" w:rsidP="00F42C58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371557E3" w14:textId="7380A21D" w:rsidR="00F42C58" w:rsidRDefault="00F42C58" w:rsidP="00F42C58">
      <w:pPr>
        <w:tabs>
          <w:tab w:val="center" w:pos="5187"/>
        </w:tabs>
        <w:spacing w:line="360" w:lineRule="auto"/>
        <w:jc w:val="both"/>
      </w:pPr>
    </w:p>
    <w:p w14:paraId="0CE753FA" w14:textId="2A900421" w:rsidR="00A71484" w:rsidRPr="00DA12EF" w:rsidRDefault="00F42C58" w:rsidP="00F42C58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  <w:r w:rsidRPr="002D3702"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5F3AF3DC" wp14:editId="73B2AAEE">
                <wp:simplePos x="0" y="0"/>
                <wp:positionH relativeFrom="margin">
                  <wp:align>left</wp:align>
                </wp:positionH>
                <wp:positionV relativeFrom="paragraph">
                  <wp:posOffset>1001164</wp:posOffset>
                </wp:positionV>
                <wp:extent cx="6358255" cy="255905"/>
                <wp:effectExtent l="0" t="0" r="23495" b="10795"/>
                <wp:wrapSquare wrapText="bothSides"/>
                <wp:docPr id="5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8255" cy="255905"/>
                        </a:xfrm>
                        <a:prstGeom prst="rect">
                          <a:avLst/>
                        </a:prstGeom>
                        <a:solidFill>
                          <a:srgbClr val="FFFDF7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0CDC3" w14:textId="77777777" w:rsidR="00271179" w:rsidRPr="003A6860" w:rsidRDefault="00271179" w:rsidP="00271179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A6860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setTimeout(changeSlide, 5000);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AF3DC" id="_x0000_s1031" type="#_x0000_t202" style="position:absolute;left:0;text-align:left;margin-left:0;margin-top:78.85pt;width:500.65pt;height:20.15pt;z-index:25165825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" fillcolor="#fffdf7" strokecolor="#7f7f7f [1612]">
                <v:textbox>
                  <w:txbxContent>
                    <w:p w14:paraId="05D0CDC3" w14:textId="77777777" w:rsidR="00271179" w:rsidRPr="003A6860" w:rsidRDefault="00271179" w:rsidP="00271179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3A6860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setTimeout(changeSlide, 5000);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53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Η αλλαγή της εικόνας πραγματοποιείται </w:t>
      </w:r>
      <w:r w:rsidR="007F6F4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με </w:t>
      </w:r>
      <w:r w:rsidR="007F6F43" w:rsidRPr="001B031B">
        <w:rPr>
          <w:rFonts w:ascii="Times New Roman" w:hAnsi="Times New Roman" w:cs="Times New Roman"/>
          <w:color w:val="auto"/>
          <w:sz w:val="22"/>
          <w:szCs w:val="18"/>
        </w:rPr>
        <w:t>3 διαφορετικούς τρόπους</w:t>
      </w:r>
      <w:r w:rsidR="001B031B" w:rsidRPr="00AC4DC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="001B031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Ο επισκέπτης μπορε</w:t>
      </w:r>
      <w:r w:rsidR="00AC4DC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ί </w:t>
      </w:r>
      <w:r w:rsidR="0081753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ν</w:t>
      </w:r>
      <w:r w:rsidR="00AC4DC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 μετακινηθεί</w:t>
      </w:r>
      <w:r w:rsidR="007243C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στις προηγούμενες ή στις επόμενες εικόνες είτε με τα </w:t>
      </w:r>
      <w:r w:rsidR="007243CD" w:rsidRPr="00716907">
        <w:rPr>
          <w:rFonts w:ascii="Times New Roman" w:hAnsi="Times New Roman" w:cs="Times New Roman"/>
          <w:color w:val="auto"/>
          <w:sz w:val="22"/>
          <w:szCs w:val="18"/>
        </w:rPr>
        <w:t>βελάκια</w:t>
      </w:r>
      <w:r w:rsidR="0071690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που βρίσκονται αριστερά και δεξιά από τ</w:t>
      </w:r>
      <w:r w:rsidR="006922C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ο </w:t>
      </w:r>
      <w:r w:rsidR="006922C0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slider</w:t>
      </w:r>
      <w:r w:rsidR="0071690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, είτε με τις </w:t>
      </w:r>
      <w:r w:rsidR="00716907" w:rsidRPr="000E7B0E">
        <w:rPr>
          <w:rFonts w:ascii="Times New Roman" w:hAnsi="Times New Roman" w:cs="Times New Roman"/>
          <w:color w:val="auto"/>
          <w:sz w:val="22"/>
          <w:szCs w:val="18"/>
        </w:rPr>
        <w:t>κουκίδες</w:t>
      </w:r>
      <w:r w:rsidR="006922C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οι οποίες βρίσκονται κάτω από </w:t>
      </w:r>
      <w:r w:rsidR="006922C0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slider</w:t>
      </w:r>
      <w:r w:rsidR="006922C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. </w:t>
      </w:r>
      <w:r w:rsidR="000E7B0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Επίσης οι εικόνες αλλάζουν </w:t>
      </w:r>
      <w:r w:rsidR="000E7B0E" w:rsidRPr="000E7B0E">
        <w:rPr>
          <w:rFonts w:ascii="Times New Roman" w:hAnsi="Times New Roman" w:cs="Times New Roman"/>
          <w:color w:val="auto"/>
          <w:sz w:val="22"/>
          <w:szCs w:val="18"/>
        </w:rPr>
        <w:t>αυτόματα</w:t>
      </w:r>
      <w:r w:rsidR="000E7B0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ανά </w:t>
      </w:r>
      <w:r w:rsidR="0081753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5 δευτερόλεπτα </w:t>
      </w:r>
      <w:r w:rsidR="00FF67A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και αυτό οφείλεται διότι έχει προγραμματιστεί</w:t>
      </w:r>
      <w:r w:rsidR="00FF67AF" w:rsidRPr="004D221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FF67A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με </w:t>
      </w:r>
      <w:r w:rsidR="00FF67AF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JavaScript</w:t>
      </w:r>
      <w:r w:rsidR="00FF67A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(αρχείο</w:t>
      </w:r>
      <w:r w:rsidR="00FF67AF" w:rsidRPr="003C3F08">
        <w:rPr>
          <w:rFonts w:ascii="Times New Roman" w:hAnsi="Times New Roman" w:cs="Times New Roman"/>
          <w:b w:val="0"/>
          <w:bCs/>
          <w:color w:val="auto"/>
          <w:sz w:val="22"/>
        </w:rPr>
        <w:t xml:space="preserve">: </w:t>
      </w:r>
      <w:r w:rsidR="00FF67AF" w:rsidRPr="003C3F08">
        <w:rPr>
          <w:rFonts w:ascii="Times New Roman" w:hAnsi="Times New Roman" w:cs="Times New Roman"/>
          <w:b w:val="0"/>
          <w:bCs/>
          <w:color w:val="auto"/>
          <w:sz w:val="22"/>
          <w:lang w:val="en-US"/>
        </w:rPr>
        <w:t>slider</w:t>
      </w:r>
      <w:r w:rsidR="00FF67AF" w:rsidRPr="003C3F08">
        <w:rPr>
          <w:rFonts w:ascii="Times New Roman" w:hAnsi="Times New Roman" w:cs="Times New Roman"/>
          <w:b w:val="0"/>
          <w:bCs/>
          <w:color w:val="auto"/>
          <w:sz w:val="22"/>
        </w:rPr>
        <w:t>.</w:t>
      </w:r>
      <w:r w:rsidR="00FF67AF" w:rsidRPr="003C3F08">
        <w:rPr>
          <w:rFonts w:ascii="Times New Roman" w:hAnsi="Times New Roman" w:cs="Times New Roman"/>
          <w:b w:val="0"/>
          <w:bCs/>
          <w:color w:val="auto"/>
          <w:sz w:val="22"/>
          <w:lang w:val="en-US"/>
        </w:rPr>
        <w:t>js</w:t>
      </w:r>
      <w:r w:rsidR="00FF67AF" w:rsidRPr="003C3F08">
        <w:rPr>
          <w:rFonts w:ascii="Times New Roman" w:hAnsi="Times New Roman" w:cs="Times New Roman"/>
          <w:b w:val="0"/>
          <w:bCs/>
          <w:color w:val="auto"/>
          <w:sz w:val="22"/>
        </w:rPr>
        <w:t>) όπως</w:t>
      </w:r>
      <w:r w:rsidR="00FF67A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φαίνεται παρακάτω</w:t>
      </w:r>
      <w:r w:rsidR="00FF67AF" w:rsidRPr="003A097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06411750" w14:textId="77777777" w:rsidR="00F50BA3" w:rsidRDefault="00F50BA3" w:rsidP="006E33E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108647C6" w14:textId="77777777" w:rsidR="00DE05B7" w:rsidRDefault="00DE05B7" w:rsidP="006E33E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5B98853E" w14:textId="77777777" w:rsidR="00DE05B7" w:rsidRDefault="00DE05B7" w:rsidP="006E33E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7AEB0867" w14:textId="77777777" w:rsidR="00DE05B7" w:rsidRDefault="00DE05B7" w:rsidP="006E33E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2BFCC52A" w14:textId="77777777" w:rsidR="00DE05B7" w:rsidRDefault="00DE05B7" w:rsidP="006E33E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51BF38FE" w14:textId="4ED020C6" w:rsidR="00DE05B7" w:rsidRDefault="00DE05B7" w:rsidP="006E33E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2E964668" w14:textId="63EA38A4" w:rsidR="00DE05B7" w:rsidRDefault="0081696A" w:rsidP="006E33E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81696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lastRenderedPageBreak/>
        <w:t>Στα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υπόλοιπα αρχεία (εκθέματα και έργα τέχνης),</w:t>
      </w:r>
      <w:r w:rsidR="003B560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δεν υπάρχει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DE"/>
        </w:rPr>
        <w:t>slider</w:t>
      </w:r>
      <w:r w:rsidRPr="0081696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Έχει χρησιμοποιηθεί </w:t>
      </w:r>
      <w:r w:rsidR="003C3F0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ως πολυμέσο μία εικόνα για το κάθε έκθεμα και έργο τέχνης</w:t>
      </w:r>
      <w:r w:rsidR="005112E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αντίστοιχα</w:t>
      </w:r>
      <w:r w:rsidR="003C3F0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="005112E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Αξίζει να </w:t>
      </w:r>
      <w:r w:rsidR="003B560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τονιστεί</w:t>
      </w:r>
      <w:r w:rsidR="005112E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ότι βάζοντας το κέρσορα </w:t>
      </w:r>
      <w:r w:rsidR="00BA343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πάνω στην εικόνα εμφανίζεται μία λεζάντα κάτω από κάθε φωτογραφία</w:t>
      </w:r>
      <w:r w:rsidR="003B560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 Εκεί</w:t>
      </w:r>
      <w:r w:rsidR="003C3F0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9D52C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επισημαίνεται</w:t>
      </w:r>
      <w:r w:rsidR="00BA343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9D52C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ο δημιουργός </w:t>
      </w:r>
      <w:r w:rsidR="003B560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και </w:t>
      </w:r>
      <w:r w:rsidR="007138C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ο αντίστοιχος</w:t>
      </w:r>
      <w:r w:rsidR="00D05C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τίτλος</w:t>
      </w:r>
      <w:r w:rsidR="004B53C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D05C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που περιέχει το</w:t>
      </w:r>
      <w:r w:rsidR="007138C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σύνδεσμ</w:t>
      </w:r>
      <w:r w:rsidR="00D05C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ο για τη</w:t>
      </w:r>
      <w:r w:rsidR="00C31C0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ν</w:t>
      </w:r>
      <w:r w:rsidR="007138C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πηγή της εικόνας</w:t>
      </w:r>
      <w:r w:rsidR="003B560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 Σε περίπτωση που δεν εμφανίζει κάποιο</w:t>
      </w:r>
      <w:r w:rsidR="0025625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ς</w:t>
      </w:r>
      <w:r w:rsidR="003B560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D05C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τίτλο</w:t>
      </w:r>
      <w:r w:rsidR="0025625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ς</w:t>
      </w:r>
      <w:r w:rsidR="006545D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σημαίνει ότι η φωτογραφία έχει παρθεί από συγγενικό πρόσωπο και έτσι αναφορά γίνεται μόνο στο ονοματεπώνυμο του.</w:t>
      </w:r>
    </w:p>
    <w:p w14:paraId="2B4BBA88" w14:textId="77777777" w:rsidR="004B53CE" w:rsidRDefault="004B53CE" w:rsidP="006E33E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17120BEB" w14:textId="77777777" w:rsidR="0061056A" w:rsidRDefault="007A5BE4" w:rsidP="006E33E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</w:rPr>
        <w:drawing>
          <wp:anchor distT="0" distB="0" distL="114300" distR="114300" simplePos="0" relativeHeight="251658254" behindDoc="1" locked="0" layoutInCell="1" allowOverlap="1" wp14:anchorId="23071BAD" wp14:editId="34E47675">
            <wp:simplePos x="0" y="0"/>
            <wp:positionH relativeFrom="column">
              <wp:posOffset>1385</wp:posOffset>
            </wp:positionH>
            <wp:positionV relativeFrom="paragraph">
              <wp:posOffset>289</wp:posOffset>
            </wp:positionV>
            <wp:extent cx="6371590" cy="3969385"/>
            <wp:effectExtent l="0" t="0" r="0" b="0"/>
            <wp:wrapTight wrapText="bothSides">
              <wp:wrapPolygon edited="0">
                <wp:start x="0" y="0"/>
                <wp:lineTo x="0" y="21458"/>
                <wp:lineTo x="21505" y="21458"/>
                <wp:lineTo x="21505" y="0"/>
                <wp:lineTo x="0" y="0"/>
              </wp:wrapPolygon>
            </wp:wrapTight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A2E41" w14:textId="55FCA801" w:rsidR="006E33E7" w:rsidRDefault="009D1BBA" w:rsidP="006E33E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Επίσης,</w:t>
      </w:r>
      <w:r w:rsidR="004B53C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παραπομπές </w:t>
      </w:r>
      <w:r w:rsidR="00096CE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γίνονται και στο τέλος κάποι</w:t>
      </w:r>
      <w:r w:rsidR="00CA325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ω</w:t>
      </w:r>
      <w:r w:rsidR="00096CE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ν παραγράφων. </w:t>
      </w:r>
      <w:r w:rsidR="002102D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Μερικές από τις παραγράφους </w:t>
      </w:r>
      <w:r w:rsidR="00096CE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που χρησιμοποιήθηκαν</w:t>
      </w:r>
      <w:r w:rsidR="0061056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είναι αυτολεξεί γραμμένες, ενώ κάποιες άλλες έχουν παραφραστεί. Οι παραπομπές βρίσκονται μέσα</w:t>
      </w:r>
      <w:r w:rsidR="00E93FF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σε κλειστές παρενθέσεις </w:t>
      </w:r>
      <w:r w:rsidR="00E93FFA" w:rsidRPr="00414AD6">
        <w:rPr>
          <w:rFonts w:ascii="Times New Roman" w:hAnsi="Times New Roman" w:cs="Times New Roman"/>
          <w:color w:val="auto"/>
          <w:sz w:val="22"/>
          <w:szCs w:val="18"/>
        </w:rPr>
        <w:t>[</w:t>
      </w:r>
      <w:r w:rsidR="00414AD6" w:rsidRPr="00414AD6">
        <w:rPr>
          <w:rFonts w:ascii="Times New Roman" w:hAnsi="Times New Roman" w:cs="Times New Roman"/>
          <w:color w:val="auto"/>
          <w:sz w:val="22"/>
          <w:szCs w:val="18"/>
        </w:rPr>
        <w:t>…</w:t>
      </w:r>
      <w:r w:rsidR="00E93FFA" w:rsidRPr="00414AD6">
        <w:rPr>
          <w:rFonts w:ascii="Times New Roman" w:hAnsi="Times New Roman" w:cs="Times New Roman"/>
          <w:color w:val="auto"/>
          <w:sz w:val="22"/>
          <w:szCs w:val="18"/>
        </w:rPr>
        <w:t>]</w:t>
      </w:r>
      <w:r w:rsidR="00E93FF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 είναι αριθμημένες και κάνοντας κλικ πάνω στον αριθμό</w:t>
      </w:r>
      <w:r w:rsidR="0014126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 ανοίγει ως νέα καρτέλα την πηγή.</w:t>
      </w:r>
    </w:p>
    <w:p w14:paraId="05A43C49" w14:textId="77777777" w:rsidR="00871054" w:rsidRDefault="00871054" w:rsidP="006E33E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433A21C8" w14:textId="0E9F8EC6" w:rsidR="00961249" w:rsidRDefault="00F10DAD" w:rsidP="006E33E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</w:rPr>
        <w:drawing>
          <wp:inline distT="0" distB="0" distL="0" distR="0" wp14:anchorId="5C3E0FDF" wp14:editId="1A34FE53">
            <wp:extent cx="6371590" cy="2085340"/>
            <wp:effectExtent l="0" t="0" r="0" b="0"/>
            <wp:docPr id="16" name="Εικόνα 1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576A" w14:textId="77777777" w:rsidR="00961249" w:rsidRDefault="00961249" w:rsidP="006E33E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1C6DD075" w14:textId="77777777" w:rsidR="00961249" w:rsidRDefault="00961249" w:rsidP="006E33E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234A0022" w14:textId="77777777" w:rsidR="00961249" w:rsidRDefault="00961249" w:rsidP="006E33E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009CE48D" w14:textId="54FF8723" w:rsidR="00141261" w:rsidRPr="00FC1BFD" w:rsidRDefault="00FC1BFD" w:rsidP="00FC1BFD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8255" behindDoc="1" locked="0" layoutInCell="1" allowOverlap="1" wp14:anchorId="4B4B10A7" wp14:editId="6DE49D0B">
            <wp:simplePos x="0" y="0"/>
            <wp:positionH relativeFrom="margin">
              <wp:align>right</wp:align>
            </wp:positionH>
            <wp:positionV relativeFrom="paragraph">
              <wp:posOffset>1263535</wp:posOffset>
            </wp:positionV>
            <wp:extent cx="6371590" cy="1566545"/>
            <wp:effectExtent l="0" t="0" r="0" b="0"/>
            <wp:wrapTight wrapText="bothSides">
              <wp:wrapPolygon edited="0">
                <wp:start x="0" y="0"/>
                <wp:lineTo x="0" y="21276"/>
                <wp:lineTo x="21505" y="21276"/>
                <wp:lineTo x="21505" y="0"/>
                <wp:lineTo x="0" y="0"/>
              </wp:wrapPolygon>
            </wp:wrapTight>
            <wp:docPr id="17" name="Εικόνα 17" descr="Εικόνα που περιέχει κείμενο, διαφορετικ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 descr="Εικόνα που περιέχει κείμενο, διαφορετικός&#10;&#10;Περιγραφή που δημιουργήθηκε αυτόματα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4F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Πριν από κάθε υποσέλιδο της κάθε </w:t>
      </w:r>
      <w:r w:rsidR="000B319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ενότητας/υποενότητας</w:t>
      </w:r>
      <w:r w:rsidR="00D364F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FB71FA" w:rsidRPr="0092284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(εκτός από την ενότητα Επικοινωνία)</w:t>
      </w:r>
      <w:r w:rsidR="00FB71F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D364F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υπάρχει</w:t>
      </w:r>
      <w:r w:rsidR="00D4548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87105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ένα </w:t>
      </w:r>
      <w:r w:rsidR="00871054" w:rsidRPr="00D4764F">
        <w:rPr>
          <w:rFonts w:ascii="Times New Roman" w:hAnsi="Times New Roman" w:cs="Times New Roman"/>
          <w:color w:val="auto"/>
          <w:sz w:val="22"/>
          <w:szCs w:val="18"/>
        </w:rPr>
        <w:t>εκθεσιακό πλαίσιο</w:t>
      </w:r>
      <w:r w:rsidR="00FB71FA" w:rsidRPr="00FB71F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="00922847" w:rsidRPr="00FB71F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AA7BF1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Στην </w:t>
      </w:r>
      <w:r w:rsidR="00AA7BF1" w:rsidRPr="00FC1BFD">
        <w:rPr>
          <w:rFonts w:ascii="Times New Roman" w:hAnsi="Times New Roman" w:cs="Times New Roman"/>
          <w:color w:val="auto"/>
          <w:sz w:val="22"/>
          <w:szCs w:val="18"/>
        </w:rPr>
        <w:t>αρχική</w:t>
      </w:r>
      <w:r w:rsidR="00AA7BF1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σελίδα υπάρχουν τρεις φωτογραφίες</w:t>
      </w:r>
      <w:r w:rsidR="00FE664B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. Κάνοντας κλικ πάνω στις φωτογραφίες ανοίγει νέα καρτέλα και ο </w:t>
      </w:r>
      <w:r w:rsidR="0043398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επισκέπτης</w:t>
      </w:r>
      <w:r w:rsidR="00FE664B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μπορεί να πλοηγηθεί </w:t>
      </w:r>
      <w:r w:rsidR="005F1028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στις αντίστοιχες ιστοσελίδες</w:t>
      </w:r>
      <w:r w:rsidR="00E55122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 Οι ιστοσελίδες που μπορεί να πλοηγηθεί είναι</w:t>
      </w:r>
      <w:r w:rsidR="006032A3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: </w:t>
      </w:r>
      <w:r w:rsidR="006032A3" w:rsidRPr="006F4F52"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  <w:u w:val="single"/>
        </w:rPr>
        <w:t xml:space="preserve">Οι </w:t>
      </w:r>
      <w:r w:rsidR="00E55122" w:rsidRPr="006F4F52"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  <w:u w:val="single"/>
        </w:rPr>
        <w:t>κήπο</w:t>
      </w:r>
      <w:r w:rsidR="006032A3" w:rsidRPr="006F4F52"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  <w:u w:val="single"/>
        </w:rPr>
        <w:t>ι</w:t>
      </w:r>
      <w:r w:rsidR="00E55122" w:rsidRPr="006F4F52"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  <w:u w:val="single"/>
        </w:rPr>
        <w:t xml:space="preserve"> </w:t>
      </w:r>
      <w:r w:rsidR="006032A3" w:rsidRPr="006F4F52"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  <w:u w:val="single"/>
        </w:rPr>
        <w:t>στο</w:t>
      </w:r>
      <w:r w:rsidR="00E55122" w:rsidRPr="006F4F52"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  <w:u w:val="single"/>
        </w:rPr>
        <w:t xml:space="preserve"> Μουσε</w:t>
      </w:r>
      <w:r w:rsidR="006032A3" w:rsidRPr="006F4F52"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  <w:u w:val="single"/>
        </w:rPr>
        <w:t>ίο του Λούβρου</w:t>
      </w:r>
      <w:r w:rsidR="006032A3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, </w:t>
      </w:r>
      <w:r w:rsidR="00922847" w:rsidRPr="006F4F52"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  <w:u w:val="single"/>
        </w:rPr>
        <w:t xml:space="preserve">οι θησαυροί στο </w:t>
      </w:r>
      <w:r w:rsidR="00EB2593" w:rsidRPr="006F4F52"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  <w:u w:val="single"/>
        </w:rPr>
        <w:t>Μ</w:t>
      </w:r>
      <w:r w:rsidR="00922847" w:rsidRPr="006F4F52"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  <w:u w:val="single"/>
        </w:rPr>
        <w:t>ουσείο του</w:t>
      </w:r>
      <w:r w:rsidR="00EB2593" w:rsidRPr="006F4F52"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  <w:u w:val="single"/>
        </w:rPr>
        <w:t xml:space="preserve"> Λούβρου</w:t>
      </w:r>
      <w:r w:rsidR="00EB2593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το </w:t>
      </w:r>
      <w:r w:rsidR="00EB2593" w:rsidRPr="006F4F52"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  <w:u w:val="single"/>
          <w:lang w:val="de-DE"/>
        </w:rPr>
        <w:t>E</w:t>
      </w:r>
      <w:r w:rsidR="00EB2593" w:rsidRPr="006F4F52"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  <w:u w:val="single"/>
        </w:rPr>
        <w:t>-</w:t>
      </w:r>
      <w:r w:rsidR="00EB2593" w:rsidRPr="006F4F52"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  <w:u w:val="single"/>
          <w:lang w:val="en-US"/>
        </w:rPr>
        <w:t>Boutique</w:t>
      </w:r>
      <w:r w:rsidR="00EB2593" w:rsidRPr="006F4F52"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  <w:u w:val="single"/>
        </w:rPr>
        <w:t xml:space="preserve"> στο Μουσείο του </w:t>
      </w:r>
      <w:r w:rsidR="00961249" w:rsidRPr="006F4F52"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  <w:u w:val="single"/>
        </w:rPr>
        <w:t>Λούβρου</w:t>
      </w:r>
      <w:r w:rsidR="00961249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2E02AE13" w14:textId="77777777" w:rsidR="00FC1BFD" w:rsidRDefault="00FC1BFD" w:rsidP="00FC1BFD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648DB322" w14:textId="6DD45DE5" w:rsidR="00F10DAD" w:rsidRPr="00FC1BFD" w:rsidRDefault="00FC1BFD" w:rsidP="00FC1BFD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noProof/>
        </w:rPr>
        <w:drawing>
          <wp:anchor distT="0" distB="0" distL="114300" distR="114300" simplePos="0" relativeHeight="251658256" behindDoc="1" locked="0" layoutInCell="1" allowOverlap="1" wp14:anchorId="5383E49A" wp14:editId="773455E4">
            <wp:simplePos x="0" y="0"/>
            <wp:positionH relativeFrom="margin">
              <wp:align>right</wp:align>
            </wp:positionH>
            <wp:positionV relativeFrom="paragraph">
              <wp:posOffset>834159</wp:posOffset>
            </wp:positionV>
            <wp:extent cx="6371590" cy="1640205"/>
            <wp:effectExtent l="0" t="0" r="0" b="0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Ενώ σ</w:t>
      </w:r>
      <w:r w:rsidR="000B3193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τις υποενότητες των εκθεμάτων και των έργων </w:t>
      </w:r>
      <w:r w:rsidR="00335485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τέχνης στον εκθεσιακό χώρο παρουσιάζεται </w:t>
      </w:r>
      <w:r w:rsidR="005A7645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δύο εικόνε</w:t>
      </w:r>
      <w:r w:rsidR="0046047E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ς ή με τα εκθέματα ή με τα έργα τέχνης </w:t>
      </w:r>
      <w:r w:rsidR="00591A1F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όπου πατώντας</w:t>
      </w:r>
      <w:r w:rsidR="0046047E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τες</w:t>
      </w:r>
      <w:r w:rsidR="005A7645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591A1F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ανανεώνεται</w:t>
      </w:r>
      <w:r w:rsidR="005A7645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το ίδιο παράθυρο </w:t>
      </w:r>
      <w:r w:rsidR="00591A1F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και </w:t>
      </w:r>
      <w:r w:rsidR="00C84566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εμφανίζονται αντίστοιχα. Μεταξύ τους (στη μέση) υπάρχει</w:t>
      </w:r>
      <w:r w:rsidR="005A7645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335485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ένα</w:t>
      </w:r>
      <w:r w:rsidR="00FB1644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σχετικό βίντεο από το </w:t>
      </w:r>
      <w:r w:rsidR="00FB1644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YouTube</w:t>
      </w:r>
      <w:r w:rsidR="00E07497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για κάθε υποενότητα ξεχωριστά.</w:t>
      </w:r>
      <w:r w:rsidR="00FB1644" w:rsidRPr="00FC1BF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</w:p>
    <w:p w14:paraId="63F8667C" w14:textId="0779FC65" w:rsidR="009131D0" w:rsidRPr="009131D0" w:rsidRDefault="009131D0" w:rsidP="009131D0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268415E1" w14:textId="490B98F6" w:rsidR="00214201" w:rsidRDefault="00214201" w:rsidP="00214201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Τα </w:t>
      </w:r>
      <w:r w:rsidRPr="0081696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tags</w:t>
      </w:r>
      <w:r w:rsidRPr="00A10C9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6E229E" w:rsidRPr="006E229E">
        <w:rPr>
          <w:rFonts w:ascii="Consolas" w:hAnsi="Consolas" w:cs="Times New Roman"/>
          <w:b w:val="0"/>
          <w:bCs/>
          <w:color w:val="auto"/>
          <w:sz w:val="22"/>
        </w:rPr>
        <w:t>&lt;</w:t>
      </w:r>
      <w:r w:rsidRPr="004D26E4">
        <w:rPr>
          <w:rFonts w:ascii="Times New Roman" w:hAnsi="Times New Roman" w:cs="Times New Roman"/>
          <w:b w:val="0"/>
          <w:bCs/>
          <w:color w:val="auto"/>
          <w:sz w:val="22"/>
        </w:rPr>
        <w:t>footer</w:t>
      </w:r>
      <w:r w:rsidR="006E229E" w:rsidRPr="006E229E">
        <w:rPr>
          <w:rFonts w:ascii="Consolas" w:hAnsi="Consolas" w:cs="Times New Roman"/>
          <w:b w:val="0"/>
          <w:bCs/>
          <w:color w:val="auto"/>
          <w:sz w:val="22"/>
        </w:rPr>
        <w:t>&gt;</w:t>
      </w:r>
      <w:r w:rsidR="006E229E">
        <w:rPr>
          <w:rFonts w:ascii="Consolas" w:hAnsi="Consolas" w:cs="Times New Roman"/>
          <w:b w:val="0"/>
          <w:bCs/>
          <w:color w:val="auto"/>
          <w:sz w:val="22"/>
        </w:rPr>
        <w:t xml:space="preserve"> </w:t>
      </w:r>
      <w:r w:rsidRPr="004D26E4">
        <w:rPr>
          <w:rFonts w:ascii="Times New Roman" w:hAnsi="Times New Roman" w:cs="Times New Roman"/>
          <w:b w:val="0"/>
          <w:bCs/>
          <w:color w:val="auto"/>
          <w:sz w:val="22"/>
        </w:rPr>
        <w:t>...</w:t>
      </w:r>
      <w:r w:rsidR="006E229E">
        <w:rPr>
          <w:rFonts w:ascii="Times New Roman" w:hAnsi="Times New Roman" w:cs="Times New Roman"/>
          <w:b w:val="0"/>
          <w:bCs/>
          <w:color w:val="auto"/>
          <w:sz w:val="22"/>
        </w:rPr>
        <w:t xml:space="preserve"> </w:t>
      </w:r>
      <w:r w:rsidR="006E229E" w:rsidRPr="006E229E">
        <w:rPr>
          <w:rFonts w:ascii="Consolas" w:hAnsi="Consolas" w:cs="Times New Roman"/>
          <w:b w:val="0"/>
          <w:bCs/>
          <w:color w:val="auto"/>
          <w:sz w:val="22"/>
        </w:rPr>
        <w:t>&lt;</w:t>
      </w:r>
      <w:r w:rsidRPr="004D26E4">
        <w:rPr>
          <w:rFonts w:ascii="Times New Roman" w:hAnsi="Times New Roman" w:cs="Times New Roman"/>
          <w:b w:val="0"/>
          <w:bCs/>
          <w:color w:val="auto"/>
          <w:sz w:val="22"/>
        </w:rPr>
        <w:t>/footer</w:t>
      </w:r>
      <w:r w:rsidR="006E229E" w:rsidRPr="006E229E">
        <w:rPr>
          <w:rFonts w:ascii="Consolas" w:hAnsi="Consolas" w:cs="Times New Roman"/>
          <w:b w:val="0"/>
          <w:bCs/>
          <w:color w:val="auto"/>
          <w:sz w:val="22"/>
        </w:rPr>
        <w:t>&gt;</w:t>
      </w:r>
      <w:r w:rsidRPr="004D26E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 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ορίζουν ένα υποσέλιδο. Στο</w:t>
      </w:r>
      <w:r w:rsidRPr="008B74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Pr="008B7483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footer</w:t>
      </w:r>
      <w:r w:rsidRPr="008B74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της ιστοσελίδας περιέχονται:</w:t>
      </w:r>
    </w:p>
    <w:p w14:paraId="34482C22" w14:textId="1F50603B" w:rsidR="00214201" w:rsidRDefault="009D01D1" w:rsidP="00F516FE">
      <w:pPr>
        <w:pStyle w:val="afb"/>
        <w:numPr>
          <w:ilvl w:val="0"/>
          <w:numId w:val="19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2D3702"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765E3792" wp14:editId="5909D83B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2940050" cy="1009015"/>
                <wp:effectExtent l="0" t="0" r="12700" b="19685"/>
                <wp:wrapSquare wrapText="bothSides"/>
                <wp:docPr id="11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050" cy="1009498"/>
                        </a:xfrm>
                        <a:prstGeom prst="rect">
                          <a:avLst/>
                        </a:prstGeom>
                        <a:solidFill>
                          <a:srgbClr val="FFFDF7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8658E" w14:textId="6CEA8B7F" w:rsidR="00214201" w:rsidRPr="006F4F52" w:rsidRDefault="00214201" w:rsidP="009D01D1">
                            <w:pPr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F4F52">
                              <w:rPr>
                                <w:rFonts w:ascii="Consolas" w:hAnsi="Consolas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/>
                              </w:rPr>
                              <w:t>&lt;footer class="w3-container w3-padding-64 w3-center w3-black w3-xlarge"&gt;&lt;a href="https://el-gr.facebook.com/museedulouvre/" target="_blank"&gt;&lt;i class="fa fa-facebook-official"&gt;&lt;/i&gt;&lt;/a&gt;</w:t>
                            </w:r>
                          </w:p>
                          <w:p w14:paraId="4D82968A" w14:textId="7AE20820" w:rsidR="00214201" w:rsidRPr="00271179" w:rsidRDefault="00214201" w:rsidP="00214201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E3792" id="_x0000_s1032" type="#_x0000_t202" style="position:absolute;left:0;text-align:left;margin-left:180.3pt;margin-top:.3pt;width:231.5pt;height:79.45pt;z-index:25165825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" fillcolor="#fffdf7" strokecolor="#7f7f7f [1612]">
                <v:textbox>
                  <w:txbxContent>
                    <w:p w14:paraId="4568658E" w14:textId="6CEA8B7F" w:rsidR="00214201" w:rsidRPr="006F4F52" w:rsidRDefault="00214201" w:rsidP="009D01D1">
                      <w:pPr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</w:pPr>
                      <w:r w:rsidRPr="006F4F52">
                        <w:rPr>
                          <w:rFonts w:ascii="Consolas" w:hAnsi="Consolas"/>
                          <w:b w:val="0"/>
                          <w:bCs/>
                          <w:color w:val="auto"/>
                          <w:sz w:val="18"/>
                          <w:szCs w:val="18"/>
                          <w:lang w:val="en-US"/>
                        </w:rPr>
                        <w:t>&lt;footer class="w3-container w3-padding-64 w3-center w3-black w3-xlarge"&gt;&lt;a href="https://el-gr.facebook.com/museedulouvre/" target="_blank"&gt;&lt;i class="fa fa-facebook-official"&gt;&lt;/i&gt;&lt;/a&gt;</w:t>
                      </w:r>
                    </w:p>
                    <w:p w14:paraId="4D82968A" w14:textId="7AE20820" w:rsidR="00214201" w:rsidRPr="00271179" w:rsidRDefault="00214201" w:rsidP="00214201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420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Σχετικά εικονίδια των </w:t>
      </w:r>
      <w:r w:rsidR="00214201" w:rsidRPr="0036530C">
        <w:rPr>
          <w:rFonts w:ascii="Times New Roman" w:hAnsi="Times New Roman" w:cs="Times New Roman"/>
          <w:color w:val="auto"/>
          <w:sz w:val="22"/>
          <w:szCs w:val="18"/>
          <w:lang w:val="de-DE"/>
        </w:rPr>
        <w:t>social</w:t>
      </w:r>
      <w:r w:rsidR="00214201" w:rsidRPr="0036530C"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="00214201" w:rsidRPr="0036530C">
        <w:rPr>
          <w:rFonts w:ascii="Times New Roman" w:hAnsi="Times New Roman" w:cs="Times New Roman"/>
          <w:color w:val="auto"/>
          <w:sz w:val="22"/>
          <w:szCs w:val="18"/>
          <w:lang w:val="de-DE"/>
        </w:rPr>
        <w:t>medi</w:t>
      </w:r>
      <w:r w:rsidR="00214201">
        <w:rPr>
          <w:rFonts w:ascii="Times New Roman" w:hAnsi="Times New Roman" w:cs="Times New Roman"/>
          <w:color w:val="auto"/>
          <w:sz w:val="22"/>
          <w:szCs w:val="18"/>
          <w:lang w:val="de-DE"/>
        </w:rPr>
        <w:t>a</w:t>
      </w:r>
    </w:p>
    <w:p w14:paraId="4FD1F48F" w14:textId="07B6CCA3" w:rsidR="00214201" w:rsidRPr="00353872" w:rsidRDefault="00214201" w:rsidP="00F516FE">
      <w:pPr>
        <w:pStyle w:val="afb"/>
        <w:numPr>
          <w:ilvl w:val="0"/>
          <w:numId w:val="19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Αναφορά στο φορέα του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template</w:t>
      </w:r>
    </w:p>
    <w:p w14:paraId="449FF47B" w14:textId="1ED5714D" w:rsidR="00214201" w:rsidRDefault="00214201" w:rsidP="00F516FE">
      <w:pPr>
        <w:pStyle w:val="afb"/>
        <w:numPr>
          <w:ilvl w:val="0"/>
          <w:numId w:val="19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Αναφορά στο διασκευαστή</w:t>
      </w:r>
    </w:p>
    <w:p w14:paraId="4772E70D" w14:textId="0F0C51D3" w:rsidR="00214201" w:rsidRPr="0036530C" w:rsidRDefault="00214201" w:rsidP="00F516FE">
      <w:pPr>
        <w:pStyle w:val="afb"/>
        <w:numPr>
          <w:ilvl w:val="0"/>
          <w:numId w:val="19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Πληροφορίες πνευματικών δικαιωμάτων</w:t>
      </w:r>
    </w:p>
    <w:p w14:paraId="1E16CBCB" w14:textId="6618EDCC" w:rsidR="00214201" w:rsidRPr="00C44E85" w:rsidRDefault="00214201" w:rsidP="00214201">
      <w:pPr>
        <w:pStyle w:val="affff6"/>
        <w:rPr>
          <w:rFonts w:ascii="Times New Roman" w:hAnsi="Times New Roman" w:cs="Times New Roman"/>
          <w:b w:val="0"/>
          <w:bCs/>
          <w:color w:val="auto"/>
          <w:sz w:val="18"/>
          <w:szCs w:val="18"/>
        </w:rPr>
      </w:pPr>
    </w:p>
    <w:p w14:paraId="02FE6E1C" w14:textId="77777777" w:rsidR="009D01D1" w:rsidRDefault="009D01D1" w:rsidP="00214201">
      <w:pPr>
        <w:pStyle w:val="affff6"/>
        <w:rPr>
          <w:rFonts w:ascii="Times New Roman" w:hAnsi="Times New Roman" w:cs="Times New Roman"/>
          <w:i/>
          <w:iCs/>
          <w:color w:val="auto"/>
          <w:sz w:val="22"/>
          <w:szCs w:val="22"/>
          <w:u w:val="single"/>
        </w:rPr>
      </w:pPr>
    </w:p>
    <w:p w14:paraId="7F608FB3" w14:textId="7ED83CA6" w:rsidR="00E8167F" w:rsidRDefault="009D01D1" w:rsidP="005F32A6">
      <w:pPr>
        <w:pStyle w:val="affff6"/>
        <w:rPr>
          <w:rFonts w:ascii="Times New Roman" w:hAnsi="Times New Roman" w:cs="Times New Roman"/>
          <w:i/>
          <w:iCs/>
          <w:color w:val="auto"/>
          <w:sz w:val="22"/>
          <w:szCs w:val="22"/>
          <w:u w:val="single"/>
        </w:rPr>
      </w:pPr>
      <w:r>
        <w:rPr>
          <w:rFonts w:ascii="Times New Roman" w:hAnsi="Times New Roman" w:cs="Times New Roman"/>
          <w:noProof/>
          <w:color w:val="FF0000"/>
          <w:lang w:val="en-US"/>
        </w:rPr>
        <w:drawing>
          <wp:anchor distT="0" distB="0" distL="114300" distR="114300" simplePos="0" relativeHeight="251658252" behindDoc="1" locked="0" layoutInCell="1" allowOverlap="1" wp14:anchorId="0C6120C3" wp14:editId="4F1234A6">
            <wp:simplePos x="0" y="0"/>
            <wp:positionH relativeFrom="margin">
              <wp:align>right</wp:align>
            </wp:positionH>
            <wp:positionV relativeFrom="paragraph">
              <wp:posOffset>484505</wp:posOffset>
            </wp:positionV>
            <wp:extent cx="6370955" cy="1075055"/>
            <wp:effectExtent l="0" t="0" r="0" b="0"/>
            <wp:wrapTight wrapText="bothSides">
              <wp:wrapPolygon edited="0">
                <wp:start x="0" y="0"/>
                <wp:lineTo x="0" y="21051"/>
                <wp:lineTo x="21507" y="21051"/>
                <wp:lineTo x="21507" y="0"/>
                <wp:lineTo x="0" y="0"/>
              </wp:wrapPolygon>
            </wp:wrapTight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87" b="15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55" cy="107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201" w:rsidRPr="0062559D">
        <w:rPr>
          <w:rFonts w:ascii="Times New Roman" w:hAnsi="Times New Roman" w:cs="Times New Roman"/>
          <w:i/>
          <w:iCs/>
          <w:color w:val="auto"/>
          <w:sz w:val="22"/>
          <w:szCs w:val="22"/>
          <w:u w:val="single"/>
        </w:rPr>
        <w:t>Κάνοντας κλικ πάνω στα εικονίδια, ανοίγει νέο παράθυρο στο αντίστοιχο μέσο επικοινωνίας που αφορά το μουσείο.</w:t>
      </w:r>
    </w:p>
    <w:p w14:paraId="52F4D336" w14:textId="77777777" w:rsidR="00F10DAD" w:rsidRDefault="00F10DAD" w:rsidP="005F32A6">
      <w:pPr>
        <w:pStyle w:val="affff6"/>
        <w:rPr>
          <w:rFonts w:ascii="Times New Roman" w:hAnsi="Times New Roman" w:cs="Times New Roman"/>
          <w:i/>
          <w:iCs/>
          <w:color w:val="auto"/>
          <w:sz w:val="22"/>
          <w:szCs w:val="22"/>
          <w:u w:val="single"/>
        </w:rPr>
      </w:pPr>
    </w:p>
    <w:p w14:paraId="2A23BAE5" w14:textId="77777777" w:rsidR="00F10DAD" w:rsidRPr="00027DF9" w:rsidRDefault="00F10DAD" w:rsidP="005F32A6">
      <w:pPr>
        <w:pStyle w:val="affff6"/>
        <w:rPr>
          <w:rFonts w:ascii="Times New Roman" w:hAnsi="Times New Roman" w:cs="Times New Roman"/>
          <w:b w:val="0"/>
          <w:bCs/>
          <w:color w:val="auto"/>
          <w:sz w:val="22"/>
          <w:szCs w:val="22"/>
        </w:rPr>
      </w:pPr>
    </w:p>
    <w:p w14:paraId="32FB26BE" w14:textId="77777777" w:rsidR="00F10DAD" w:rsidRDefault="00F10DAD" w:rsidP="005F32A6">
      <w:pPr>
        <w:pStyle w:val="affff6"/>
        <w:rPr>
          <w:rFonts w:ascii="Times New Roman" w:hAnsi="Times New Roman" w:cs="Times New Roman"/>
          <w:i/>
          <w:iCs/>
          <w:color w:val="auto"/>
          <w:sz w:val="22"/>
          <w:szCs w:val="22"/>
          <w:u w:val="single"/>
        </w:rPr>
      </w:pPr>
    </w:p>
    <w:p w14:paraId="268097B0" w14:textId="27F5652A" w:rsidR="005F32A6" w:rsidRPr="00256D92" w:rsidRDefault="005F32A6" w:rsidP="00256D92">
      <w:pPr>
        <w:pStyle w:val="1"/>
        <w:spacing w:line="360" w:lineRule="auto"/>
        <w:rPr>
          <w:rFonts w:ascii="Times New Roman" w:hAnsi="Times New Roman" w:cs="Times New Roman"/>
          <w:color w:val="auto"/>
          <w:sz w:val="40"/>
          <w:szCs w:val="22"/>
          <w:lang w:bidi="el-GR"/>
        </w:rPr>
      </w:pPr>
      <w:r>
        <w:rPr>
          <w:rFonts w:ascii="Times New Roman" w:hAnsi="Times New Roman" w:cs="Times New Roman"/>
          <w:color w:val="auto"/>
          <w:sz w:val="40"/>
          <w:szCs w:val="22"/>
          <w:lang w:bidi="el-GR"/>
        </w:rPr>
        <w:lastRenderedPageBreak/>
        <w:t>Επικοινωνία</w:t>
      </w:r>
    </w:p>
    <w:p w14:paraId="135C5F93" w14:textId="29A97B2D" w:rsidR="001D52D3" w:rsidRPr="00777389" w:rsidRDefault="004D2C8C" w:rsidP="00E92C7C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iCs/>
          <w:color w:val="auto"/>
          <w:sz w:val="22"/>
          <w:szCs w:val="22"/>
        </w:rPr>
        <w:t xml:space="preserve">Ένα από τα ζητούμενα της εργασίας ήταν η ενσωμάτωση των </w:t>
      </w:r>
      <w:r w:rsidR="003E1654"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iFrames</w:t>
      </w:r>
      <w:r w:rsidRPr="004D2C8C">
        <w:rPr>
          <w:rFonts w:ascii="Times New Roman" w:hAnsi="Times New Roman" w:cs="Times New Roman"/>
          <w:b w:val="0"/>
          <w:bCs/>
          <w:iCs/>
          <w:color w:val="auto"/>
          <w:sz w:val="22"/>
          <w:szCs w:val="22"/>
        </w:rPr>
        <w:t>.</w:t>
      </w:r>
      <w:r w:rsidR="00A03C0E">
        <w:rPr>
          <w:rFonts w:ascii="Times New Roman" w:hAnsi="Times New Roman" w:cs="Times New Roman"/>
          <w:b w:val="0"/>
          <w:bCs/>
          <w:iCs/>
          <w:color w:val="auto"/>
          <w:sz w:val="22"/>
          <w:szCs w:val="22"/>
        </w:rPr>
        <w:t xml:space="preserve"> </w:t>
      </w:r>
      <w:r w:rsidR="004D26E4">
        <w:rPr>
          <w:rFonts w:ascii="Times New Roman" w:hAnsi="Times New Roman" w:cs="Times New Roman"/>
          <w:b w:val="0"/>
          <w:bCs/>
          <w:iCs/>
          <w:color w:val="auto"/>
          <w:sz w:val="22"/>
          <w:szCs w:val="22"/>
          <w:lang w:val="de-DE"/>
        </w:rPr>
        <w:t>T</w:t>
      </w:r>
      <w:r w:rsidR="004D26E4">
        <w:rPr>
          <w:rFonts w:ascii="Times New Roman" w:hAnsi="Times New Roman" w:cs="Times New Roman"/>
          <w:b w:val="0"/>
          <w:bCs/>
          <w:iCs/>
          <w:color w:val="auto"/>
          <w:sz w:val="22"/>
          <w:szCs w:val="22"/>
        </w:rPr>
        <w:t>α</w:t>
      </w:r>
      <w:r w:rsidR="004D26E4" w:rsidRPr="000633AD">
        <w:rPr>
          <w:rFonts w:ascii="Times New Roman" w:hAnsi="Times New Roman" w:cs="Times New Roman"/>
          <w:b w:val="0"/>
          <w:bCs/>
          <w:iCs/>
          <w:color w:val="auto"/>
          <w:sz w:val="22"/>
          <w:szCs w:val="22"/>
        </w:rPr>
        <w:t xml:space="preserve"> </w:t>
      </w:r>
      <w:r w:rsidR="004D26E4">
        <w:rPr>
          <w:rFonts w:ascii="Times New Roman" w:hAnsi="Times New Roman" w:cs="Times New Roman"/>
          <w:b w:val="0"/>
          <w:bCs/>
          <w:iCs/>
          <w:color w:val="auto"/>
          <w:sz w:val="22"/>
          <w:szCs w:val="22"/>
          <w:lang w:val="de-DE"/>
        </w:rPr>
        <w:t>tags</w:t>
      </w:r>
      <w:r w:rsidR="004D26E4" w:rsidRPr="000633AD">
        <w:rPr>
          <w:rFonts w:ascii="Times New Roman" w:hAnsi="Times New Roman" w:cs="Times New Roman"/>
          <w:b w:val="0"/>
          <w:bCs/>
          <w:iCs/>
          <w:color w:val="auto"/>
          <w:sz w:val="22"/>
          <w:szCs w:val="22"/>
        </w:rPr>
        <w:t xml:space="preserve"> </w:t>
      </w:r>
      <w:r w:rsidR="006E229E" w:rsidRPr="006E229E">
        <w:rPr>
          <w:rFonts w:ascii="Consolas" w:hAnsi="Consolas" w:cs="Times New Roman"/>
          <w:b w:val="0"/>
          <w:bCs/>
          <w:color w:val="auto"/>
          <w:sz w:val="22"/>
          <w:szCs w:val="22"/>
        </w:rPr>
        <w:t>&lt;</w:t>
      </w:r>
      <w:r w:rsidR="004D26E4">
        <w:rPr>
          <w:rFonts w:ascii="Times New Roman" w:hAnsi="Times New Roman" w:cs="Times New Roman"/>
          <w:b w:val="0"/>
          <w:bCs/>
          <w:color w:val="auto"/>
          <w:sz w:val="22"/>
          <w:szCs w:val="22"/>
          <w:lang w:val="en-US"/>
        </w:rPr>
        <w:t>iframe</w:t>
      </w:r>
      <w:r w:rsidR="006E229E" w:rsidRPr="006E229E">
        <w:rPr>
          <w:rFonts w:ascii="Consolas" w:hAnsi="Consolas" w:cs="Times New Roman"/>
          <w:b w:val="0"/>
          <w:bCs/>
          <w:color w:val="auto"/>
          <w:sz w:val="22"/>
          <w:szCs w:val="22"/>
        </w:rPr>
        <w:t>&gt;</w:t>
      </w:r>
      <w:r w:rsidR="00A03C0E">
        <w:rPr>
          <w:rFonts w:ascii="Times New Roman" w:hAnsi="Times New Roman" w:cs="Times New Roman"/>
          <w:b w:val="0"/>
          <w:bCs/>
          <w:color w:val="auto"/>
          <w:sz w:val="22"/>
          <w:szCs w:val="22"/>
        </w:rPr>
        <w:t xml:space="preserve"> &amp;</w:t>
      </w:r>
      <w:r w:rsidR="004D26E4">
        <w:rPr>
          <w:rFonts w:ascii="Times New Roman" w:hAnsi="Times New Roman" w:cs="Times New Roman"/>
          <w:b w:val="0"/>
          <w:bCs/>
          <w:color w:val="auto"/>
          <w:sz w:val="22"/>
          <w:szCs w:val="22"/>
        </w:rPr>
        <w:t xml:space="preserve"> </w:t>
      </w:r>
      <w:r w:rsidR="004D26E4" w:rsidRPr="006E229E">
        <w:rPr>
          <w:rFonts w:ascii="Consolas" w:hAnsi="Consolas" w:cs="Times New Roman"/>
          <w:b w:val="0"/>
          <w:bCs/>
          <w:color w:val="auto"/>
          <w:sz w:val="22"/>
          <w:szCs w:val="22"/>
        </w:rPr>
        <w:t>&lt;</w:t>
      </w:r>
      <w:r w:rsidR="004D26E4" w:rsidRPr="004D26E4">
        <w:rPr>
          <w:rFonts w:ascii="Times New Roman" w:hAnsi="Times New Roman" w:cs="Times New Roman"/>
          <w:b w:val="0"/>
          <w:bCs/>
          <w:color w:val="auto"/>
          <w:sz w:val="22"/>
          <w:szCs w:val="22"/>
        </w:rPr>
        <w:t>/</w:t>
      </w:r>
      <w:r w:rsidR="004D26E4">
        <w:rPr>
          <w:rFonts w:ascii="Times New Roman" w:hAnsi="Times New Roman" w:cs="Times New Roman"/>
          <w:b w:val="0"/>
          <w:bCs/>
          <w:color w:val="auto"/>
          <w:sz w:val="22"/>
          <w:szCs w:val="22"/>
          <w:lang w:val="en-US"/>
        </w:rPr>
        <w:t>iframe</w:t>
      </w:r>
      <w:r w:rsidR="004D26E4" w:rsidRPr="006E229E">
        <w:rPr>
          <w:rFonts w:ascii="Consolas" w:hAnsi="Consolas" w:cs="Times New Roman"/>
          <w:b w:val="0"/>
          <w:bCs/>
          <w:color w:val="auto"/>
          <w:sz w:val="22"/>
          <w:szCs w:val="22"/>
        </w:rPr>
        <w:t>&gt;</w:t>
      </w:r>
      <w:r w:rsidR="004D26E4" w:rsidRPr="004D26E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 </w:t>
      </w:r>
      <w:r w:rsidR="000A6D5B" w:rsidRPr="000A6D5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0A6D5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χ</w:t>
      </w:r>
      <w:r w:rsidR="00FF63E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ρησιμοποιούνται </w:t>
      </w:r>
      <w:r w:rsidR="001D52D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για την αντιπροσώπευση ενός ένθετου περιβάλλοντος περιήγησης</w:t>
      </w:r>
      <w:r w:rsidR="000A6D5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ενσωματώνοντας μία άλλη σελίδα ή έγγραφό στο τρέχων </w:t>
      </w:r>
      <w:r w:rsidR="00A03C0E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HTML</w:t>
      </w:r>
      <w:r w:rsidR="000A6D5B" w:rsidRPr="000A6D5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0A6D5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αρχείο</w:t>
      </w:r>
      <w:r w:rsidR="000A6D5B" w:rsidRPr="000A6D5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="00A03C0E" w:rsidRPr="00A03C0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A03C0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Η ενσωμάτωση</w:t>
      </w:r>
      <w:r w:rsidR="001D52D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A03C0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αυτή, πραγματοπο</w:t>
      </w:r>
      <w:r w:rsidR="00E3459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ιήθηκε </w:t>
      </w:r>
      <w:r w:rsidR="00B9793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στην ενότητα «</w:t>
      </w:r>
      <w:r w:rsidR="00B97930" w:rsidRPr="00B97930">
        <w:rPr>
          <w:rFonts w:ascii="Times New Roman" w:hAnsi="Times New Roman" w:cs="Times New Roman"/>
          <w:color w:val="auto"/>
          <w:sz w:val="22"/>
          <w:szCs w:val="18"/>
        </w:rPr>
        <w:t>Επικοινωνία</w:t>
      </w:r>
      <w:r w:rsidR="00B9793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» όπου ενσωματώθηκε μία εικόνα</w:t>
      </w:r>
      <w:r w:rsidR="003227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από</w:t>
      </w:r>
      <w:r w:rsidR="0057481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το</w:t>
      </w:r>
      <w:r w:rsidR="00210F4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ν</w:t>
      </w:r>
      <w:r w:rsidR="0057481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εξωτερικό </w:t>
      </w:r>
      <w:r w:rsidR="00210F4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χώρο </w:t>
      </w:r>
      <w:r w:rsidR="0057481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του Μουσείου</w:t>
      </w:r>
      <w:r w:rsidR="003227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49252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από το </w:t>
      </w:r>
      <w:hyperlink r:id="rId32" w:history="1">
        <w:r w:rsidR="00B41B36" w:rsidRPr="00210F49">
          <w:rPr>
            <w:rStyle w:val="-7"/>
            <w:rFonts w:ascii="Times New Roman" w:hAnsi="Times New Roman" w:cs="Times New Roman"/>
            <w:b w:val="0"/>
            <w:bCs/>
            <w:sz w:val="22"/>
            <w:szCs w:val="18"/>
          </w:rPr>
          <w:t>momento360.com</w:t>
        </w:r>
      </w:hyperlink>
      <w:r w:rsidR="0057481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ο χάρτης</w:t>
      </w:r>
      <w:r w:rsidR="006E229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με την τοποθεσία του Μουσείου του Λούβρου </w:t>
      </w:r>
      <w:r w:rsidR="0057481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από το </w:t>
      </w:r>
      <w:r w:rsidR="0057481F" w:rsidRPr="00210F49">
        <w:rPr>
          <w:rFonts w:ascii="Times New Roman" w:hAnsi="Times New Roman" w:cs="Times New Roman"/>
          <w:color w:val="auto"/>
          <w:sz w:val="22"/>
          <w:szCs w:val="18"/>
          <w:lang w:val="de-DE"/>
        </w:rPr>
        <w:t>Goggle</w:t>
      </w:r>
      <w:r w:rsidR="0057481F" w:rsidRPr="00210F49"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="0057481F" w:rsidRPr="00210F49">
        <w:rPr>
          <w:rFonts w:ascii="Times New Roman" w:hAnsi="Times New Roman" w:cs="Times New Roman"/>
          <w:color w:val="auto"/>
          <w:sz w:val="22"/>
          <w:szCs w:val="18"/>
          <w:lang w:val="de-DE"/>
        </w:rPr>
        <w:t>Map</w:t>
      </w:r>
      <w:r w:rsidR="0057481F" w:rsidRPr="0057481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649617F8" w14:textId="1888FD9B" w:rsidR="001D52D3" w:rsidRDefault="006E229E" w:rsidP="00E92C7C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noProof/>
          <w:color w:val="auto"/>
        </w:rPr>
        <w:drawing>
          <wp:anchor distT="0" distB="0" distL="114300" distR="114300" simplePos="0" relativeHeight="251658258" behindDoc="1" locked="0" layoutInCell="1" allowOverlap="1" wp14:anchorId="1A7AD432" wp14:editId="5876B7DB">
            <wp:simplePos x="0" y="0"/>
            <wp:positionH relativeFrom="margin">
              <wp:posOffset>193848</wp:posOffset>
            </wp:positionH>
            <wp:positionV relativeFrom="paragraph">
              <wp:posOffset>155575</wp:posOffset>
            </wp:positionV>
            <wp:extent cx="5655945" cy="3034030"/>
            <wp:effectExtent l="0" t="0" r="1905" b="0"/>
            <wp:wrapTight wrapText="bothSides">
              <wp:wrapPolygon edited="0">
                <wp:start x="0" y="0"/>
                <wp:lineTo x="0" y="21428"/>
                <wp:lineTo x="21535" y="21428"/>
                <wp:lineTo x="21535" y="0"/>
                <wp:lineTo x="0" y="0"/>
              </wp:wrapPolygon>
            </wp:wrapTight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9BCF8" w14:textId="5D7822A6" w:rsidR="005362CE" w:rsidRDefault="005362CE" w:rsidP="005362CE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64D62F31" w14:textId="07DD526E" w:rsidR="00644E49" w:rsidRDefault="00644E49" w:rsidP="005362CE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50B00174" w14:textId="0B34A186" w:rsidR="00644E49" w:rsidRDefault="00644E49" w:rsidP="005362CE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7D25581C" w14:textId="3C01937A" w:rsidR="00644E49" w:rsidRDefault="00644E49" w:rsidP="005362CE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789507B1" w14:textId="0854F88E" w:rsidR="00644E49" w:rsidRDefault="00644E49" w:rsidP="005362CE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3ED01EC0" w14:textId="010D9F34" w:rsidR="00644E49" w:rsidRDefault="00644E49" w:rsidP="005362CE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011EDB62" w14:textId="17D2FA8C" w:rsidR="00644E49" w:rsidRDefault="00644E49" w:rsidP="005362CE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13E28C54" w14:textId="301A5216" w:rsidR="00644E49" w:rsidRDefault="00644E49" w:rsidP="005362CE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0750390E" w14:textId="0BB1534F" w:rsidR="00644E49" w:rsidRDefault="00644E49" w:rsidP="005362CE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226EB0E1" w14:textId="0B847FA2" w:rsidR="00644E49" w:rsidRDefault="00644E49" w:rsidP="005362CE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75211FCC" w14:textId="7D0B3FB8" w:rsidR="00644E49" w:rsidRDefault="00644E49" w:rsidP="005362CE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7C3B3E4A" w14:textId="07D1A4CE" w:rsidR="00644E49" w:rsidRDefault="00644E49" w:rsidP="005362CE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716195B2" w14:textId="5C64E2A0" w:rsidR="00644E49" w:rsidRDefault="00644E49" w:rsidP="005362CE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0082E292" w14:textId="2757AC2A" w:rsidR="00DC2FAD" w:rsidRDefault="005362CE" w:rsidP="00E92C7C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Επίσης</w:t>
      </w:r>
      <w:r w:rsidRPr="0077738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, </w:t>
      </w:r>
      <w:r w:rsidR="00210F4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iFrames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χρησιμοποιήθηκ</w:t>
      </w:r>
      <w:r w:rsidR="00EE52A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αν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για κάθε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video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D4764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από το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DE"/>
        </w:rPr>
        <w:t>YouTube</w:t>
      </w:r>
      <w:r w:rsidRPr="0077738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που παραβρίσκεται στο </w:t>
      </w:r>
      <w:r w:rsidRPr="005362CE">
        <w:rPr>
          <w:rFonts w:ascii="Times New Roman" w:hAnsi="Times New Roman" w:cs="Times New Roman"/>
          <w:color w:val="auto"/>
          <w:sz w:val="22"/>
          <w:szCs w:val="18"/>
        </w:rPr>
        <w:t>εκθεσιακό πλαίσιο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στις υποενότητες των εκθεμάτων και των έργων τέχνης.</w:t>
      </w:r>
    </w:p>
    <w:p w14:paraId="08D54048" w14:textId="77777777" w:rsidR="00644E49" w:rsidRDefault="00644E49" w:rsidP="00E92C7C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5FC72B6B" w14:textId="286099A4" w:rsidR="00AA270D" w:rsidRDefault="00AA270D" w:rsidP="00E92C7C">
      <w:pPr>
        <w:pStyle w:val="affff6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Ταυτόχρονα, κρίνεται σκόπιμο να σημειωθεί το </w:t>
      </w:r>
      <w:r w:rsidRPr="00C7369B">
        <w:rPr>
          <w:rFonts w:ascii="Times New Roman" w:hAnsi="Times New Roman" w:cs="Times New Roman"/>
          <w:color w:val="auto"/>
          <w:sz w:val="22"/>
          <w:szCs w:val="18"/>
        </w:rPr>
        <w:t>πλαίσιο επικοινωνίας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. </w:t>
      </w:r>
      <w:r w:rsidR="00C7369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Στο πλαίσιο επικοινωνία</w:t>
      </w:r>
      <w:r w:rsidR="00EA0A2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ς</w:t>
      </w:r>
      <w:r w:rsidR="00C7369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υπάρχουν πεδία</w:t>
      </w:r>
      <w:r w:rsidR="00354CA6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ώστε ο επισκέπτης να μπορέσει να έρθει σε </w:t>
      </w:r>
      <w:r w:rsidR="00354CA6" w:rsidRPr="00E807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επικοινωνία</w:t>
      </w:r>
      <w:r w:rsidRPr="00E807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354CA6" w:rsidRPr="00E807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με το </w:t>
      </w:r>
      <w:r w:rsidR="008F3764" w:rsidRPr="00E807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μ</w:t>
      </w:r>
      <w:r w:rsidR="00354CA6" w:rsidRPr="00E807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ουσείο</w:t>
      </w:r>
      <w:r w:rsidR="008E34B1" w:rsidRPr="00E807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. </w:t>
      </w:r>
      <w:r w:rsidR="0015006A" w:rsidRPr="00E807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Γράφοντας</w:t>
      </w:r>
      <w:r w:rsidR="008E34B1" w:rsidRPr="00E807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, λοιπόν, </w:t>
      </w:r>
      <w:r w:rsidR="00354CA6" w:rsidRPr="00E807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το όνομά του, το επώνυμό του, το </w:t>
      </w:r>
      <w:r w:rsidR="00354CA6" w:rsidRPr="00E80720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DE"/>
        </w:rPr>
        <w:t>Email</w:t>
      </w:r>
      <w:r w:rsidR="0015006A" w:rsidRPr="00E807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, </w:t>
      </w:r>
      <w:r w:rsidR="006E0D67" w:rsidRPr="00E807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ένα</w:t>
      </w:r>
      <w:r w:rsidR="008F3764" w:rsidRPr="00E807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κείμενο </w:t>
      </w:r>
      <w:r w:rsidR="006E0D67" w:rsidRPr="00E807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και </w:t>
      </w:r>
      <w:r w:rsidR="008E34B1" w:rsidRPr="00E807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κάνοντας κλικ</w:t>
      </w:r>
      <w:r w:rsidR="008E34B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το κουμπί </w:t>
      </w:r>
      <w:r w:rsidR="008E34B1" w:rsidRPr="0015006A">
        <w:rPr>
          <w:rFonts w:ascii="Times New Roman" w:hAnsi="Times New Roman" w:cs="Times New Roman"/>
          <w:color w:val="auto"/>
          <w:sz w:val="22"/>
          <w:szCs w:val="18"/>
        </w:rPr>
        <w:t>Αποστολή</w:t>
      </w:r>
      <w:r w:rsidR="0015006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(</w:t>
      </w:r>
      <w:r w:rsidR="0015006A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DE"/>
        </w:rPr>
        <w:t>English</w:t>
      </w:r>
      <w:r w:rsidR="0015006A" w:rsidRPr="0015006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: </w:t>
      </w:r>
      <w:r w:rsidR="0015006A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Send</w:t>
      </w:r>
      <w:r w:rsidR="0015006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)</w:t>
      </w:r>
      <w:r w:rsidR="00E807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7F6386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θα </w:t>
      </w:r>
      <w:r w:rsidR="006E0D6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μπορεί </w:t>
      </w:r>
      <w:r w:rsidR="008F376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να μοιραστεί</w:t>
      </w:r>
      <w:r w:rsidR="006E0D6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αυτό που επιθυμεί</w:t>
      </w:r>
      <w:r w:rsidR="008F376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 Ν</w:t>
      </w:r>
      <w:r w:rsidR="00F66CB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α τονιστεί, </w:t>
      </w:r>
      <w:r w:rsidR="00171B1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ότι τ</w:t>
      </w:r>
      <w:r w:rsidR="00C325C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</w:t>
      </w:r>
      <w:r w:rsidR="00171B1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F66CB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πλαίσι</w:t>
      </w:r>
      <w:r w:rsidR="00C325C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</w:t>
      </w:r>
      <w:r w:rsidR="00F66CB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171B1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προς το παρόν </w:t>
      </w:r>
      <w:r w:rsidR="00F66CB4" w:rsidRPr="00813702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δε διαθέτ</w:t>
      </w:r>
      <w:r w:rsidR="00C325C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ουν</w:t>
      </w:r>
      <w:r w:rsidR="00F66CB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κάποια λειτουργία,</w:t>
      </w:r>
      <w:r w:rsidR="004D14F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αλλά </w:t>
      </w:r>
      <w:r w:rsidR="009823E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αποτελεί μία από τις μελλοντικές αναβαθμίσεις της ιστοσελίδας</w:t>
      </w:r>
      <w:r w:rsidR="0082005D" w:rsidRPr="0082005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82005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με τη χρήση της </w:t>
      </w:r>
      <w:r w:rsidR="0082005D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DE"/>
        </w:rPr>
        <w:t>php</w:t>
      </w:r>
      <w:r w:rsidR="009823E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0BB03F21" w14:textId="4CCB1790" w:rsidR="00152DF3" w:rsidRDefault="00152DF3">
      <w:pPr>
        <w:spacing w:after="200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</w:rPr>
        <w:drawing>
          <wp:anchor distT="0" distB="0" distL="114300" distR="114300" simplePos="0" relativeHeight="251658259" behindDoc="1" locked="0" layoutInCell="1" allowOverlap="1" wp14:anchorId="22CD3E60" wp14:editId="2B089262">
            <wp:simplePos x="0" y="0"/>
            <wp:positionH relativeFrom="margin">
              <wp:align>center</wp:align>
            </wp:positionH>
            <wp:positionV relativeFrom="paragraph">
              <wp:posOffset>97231</wp:posOffset>
            </wp:positionV>
            <wp:extent cx="4608195" cy="2319655"/>
            <wp:effectExtent l="0" t="0" r="1905" b="4445"/>
            <wp:wrapSquare wrapText="bothSides"/>
            <wp:docPr id="15" name="Εικόνα 1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br w:type="page"/>
      </w:r>
    </w:p>
    <w:p w14:paraId="29669E95" w14:textId="357671B0" w:rsidR="009120A0" w:rsidRDefault="00152DF3" w:rsidP="00152DF3">
      <w:pPr>
        <w:pStyle w:val="1"/>
        <w:spacing w:line="360" w:lineRule="auto"/>
        <w:rPr>
          <w:rFonts w:ascii="Times New Roman" w:hAnsi="Times New Roman" w:cs="Times New Roman"/>
          <w:color w:val="auto"/>
          <w:sz w:val="40"/>
          <w:szCs w:val="22"/>
          <w:lang w:bidi="el-GR"/>
        </w:rPr>
      </w:pPr>
      <w:r>
        <w:rPr>
          <w:rFonts w:ascii="Times New Roman" w:hAnsi="Times New Roman" w:cs="Times New Roman"/>
          <w:color w:val="auto"/>
          <w:sz w:val="40"/>
          <w:szCs w:val="22"/>
          <w:lang w:bidi="el-GR"/>
        </w:rPr>
        <w:lastRenderedPageBreak/>
        <w:t>Πηγές</w:t>
      </w:r>
    </w:p>
    <w:p w14:paraId="50CC5AF1" w14:textId="673DD641" w:rsidR="00DF522E" w:rsidRDefault="00833BB4" w:rsidP="00DD0F2A">
      <w:pPr>
        <w:pStyle w:val="af"/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  <w:lang w:bidi="el-GR"/>
        </w:rPr>
      </w:pPr>
      <w:r w:rsidRPr="00833BB4">
        <w:rPr>
          <w:rFonts w:ascii="Times New Roman" w:hAnsi="Times New Roman" w:cs="Times New Roman"/>
          <w:b w:val="0"/>
          <w:bCs/>
          <w:color w:val="auto"/>
          <w:sz w:val="22"/>
          <w:szCs w:val="18"/>
          <w:lang w:bidi="el-GR"/>
        </w:rPr>
        <w:t>Υπήρξαν πηγές που δεν έγινε αναφορά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  <w:lang w:bidi="el-GR"/>
        </w:rPr>
        <w:t xml:space="preserve"> μέσα</w:t>
      </w:r>
      <w:r w:rsidRPr="00833BB4">
        <w:rPr>
          <w:rFonts w:ascii="Times New Roman" w:hAnsi="Times New Roman" w:cs="Times New Roman"/>
          <w:b w:val="0"/>
          <w:bCs/>
          <w:color w:val="auto"/>
          <w:sz w:val="22"/>
          <w:szCs w:val="18"/>
          <w:lang w:bidi="el-GR"/>
        </w:rPr>
        <w:t xml:space="preserve"> στην ιστοσελίδα,</w:t>
      </w:r>
      <w:r w:rsidR="005377B4">
        <w:rPr>
          <w:rFonts w:ascii="Times New Roman" w:hAnsi="Times New Roman" w:cs="Times New Roman"/>
          <w:b w:val="0"/>
          <w:bCs/>
          <w:color w:val="auto"/>
          <w:sz w:val="22"/>
          <w:szCs w:val="18"/>
          <w:lang w:bidi="el-GR"/>
        </w:rPr>
        <w:t xml:space="preserve"> οι δημιουργοί και οι σύνδεσμοι των πηγών βρίσκονται παρακάτω:</w:t>
      </w:r>
    </w:p>
    <w:p w14:paraId="71CF6929" w14:textId="396BB948" w:rsidR="00100C4F" w:rsidRPr="00E700C9" w:rsidRDefault="006720EC" w:rsidP="00F516FE">
      <w:pPr>
        <w:pStyle w:val="afb"/>
        <w:numPr>
          <w:ilvl w:val="0"/>
          <w:numId w:val="20"/>
        </w:numPr>
        <w:rPr>
          <w:rFonts w:ascii="Times New Roman" w:hAnsi="Times New Roman" w:cs="Times New Roman"/>
          <w:b w:val="0"/>
          <w:bCs/>
          <w:color w:val="auto"/>
          <w:sz w:val="22"/>
          <w:lang w:val="fr-CH"/>
        </w:rPr>
      </w:pPr>
      <w:hyperlink r:id="rId35" w:history="1">
        <w:r w:rsidR="006656B7" w:rsidRPr="00E700C9">
          <w:rPr>
            <w:rStyle w:val="-7"/>
            <w:rFonts w:ascii="Times New Roman" w:hAnsi="Times New Roman" w:cs="Times New Roman"/>
            <w:b w:val="0"/>
            <w:bCs/>
            <w:color w:val="auto"/>
            <w:sz w:val="22"/>
            <w:lang w:val="fr-CH"/>
          </w:rPr>
          <w:t>Le jardin des Tuileries</w:t>
        </w:r>
      </w:hyperlink>
      <w:r w:rsidR="001A7AA0" w:rsidRPr="00E700C9">
        <w:rPr>
          <w:rFonts w:ascii="Times New Roman" w:hAnsi="Times New Roman" w:cs="Times New Roman"/>
          <w:b w:val="0"/>
          <w:bCs/>
          <w:color w:val="auto"/>
          <w:sz w:val="22"/>
          <w:lang w:val="fr-CH"/>
        </w:rPr>
        <w:t xml:space="preserve"> (</w:t>
      </w:r>
      <w:r w:rsidR="001A7AA0" w:rsidRPr="00E700C9">
        <w:rPr>
          <w:rFonts w:ascii="Times New Roman" w:hAnsi="Times New Roman" w:cs="Times New Roman"/>
          <w:b w:val="0"/>
          <w:bCs/>
          <w:i/>
          <w:iCs/>
          <w:color w:val="auto"/>
          <w:sz w:val="22"/>
          <w:lang w:val="fr-CH"/>
        </w:rPr>
        <w:t>Jean-Pierre Dalbera</w:t>
      </w:r>
      <w:r w:rsidR="001A7AA0" w:rsidRPr="00E700C9">
        <w:rPr>
          <w:rFonts w:ascii="Times New Roman" w:hAnsi="Times New Roman" w:cs="Times New Roman"/>
          <w:b w:val="0"/>
          <w:bCs/>
          <w:color w:val="auto"/>
          <w:sz w:val="22"/>
          <w:lang w:val="fr-CH"/>
        </w:rPr>
        <w:t>)</w:t>
      </w:r>
    </w:p>
    <w:p w14:paraId="0DB2E63F" w14:textId="352588CB" w:rsidR="007C1A1B" w:rsidRPr="00E700C9" w:rsidRDefault="006720EC" w:rsidP="00F516FE">
      <w:pPr>
        <w:pStyle w:val="afb"/>
        <w:numPr>
          <w:ilvl w:val="0"/>
          <w:numId w:val="20"/>
        </w:numPr>
        <w:rPr>
          <w:rFonts w:ascii="Times New Roman" w:hAnsi="Times New Roman" w:cs="Times New Roman"/>
          <w:b w:val="0"/>
          <w:bCs/>
          <w:color w:val="auto"/>
          <w:sz w:val="22"/>
          <w:lang w:val="en-US"/>
        </w:rPr>
      </w:pPr>
      <w:hyperlink r:id="rId36" w:history="1">
        <w:r w:rsidR="007C1A1B" w:rsidRPr="00E700C9">
          <w:rPr>
            <w:rStyle w:val="-7"/>
            <w:rFonts w:ascii="Times New Roman" w:hAnsi="Times New Roman" w:cs="Times New Roman"/>
            <w:b w:val="0"/>
            <w:bCs/>
            <w:color w:val="auto"/>
            <w:sz w:val="22"/>
            <w:lang w:val="en-US"/>
          </w:rPr>
          <w:t xml:space="preserve">The </w:t>
        </w:r>
        <w:proofErr w:type="spellStart"/>
        <w:r w:rsidR="007C1A1B" w:rsidRPr="00E700C9">
          <w:rPr>
            <w:rStyle w:val="-7"/>
            <w:rFonts w:ascii="Times New Roman" w:hAnsi="Times New Roman" w:cs="Times New Roman"/>
            <w:b w:val="0"/>
            <w:bCs/>
            <w:color w:val="auto"/>
            <w:sz w:val="22"/>
            <w:lang w:val="en-US"/>
          </w:rPr>
          <w:t>Musee</w:t>
        </w:r>
        <w:proofErr w:type="spellEnd"/>
        <w:r w:rsidR="007C1A1B" w:rsidRPr="00E700C9">
          <w:rPr>
            <w:rStyle w:val="-7"/>
            <w:rFonts w:ascii="Times New Roman" w:hAnsi="Times New Roman" w:cs="Times New Roman"/>
            <w:b w:val="0"/>
            <w:bCs/>
            <w:color w:val="auto"/>
            <w:sz w:val="22"/>
            <w:lang w:val="en-US"/>
          </w:rPr>
          <w:t xml:space="preserve"> Du Louvre main hall by night</w:t>
        </w:r>
      </w:hyperlink>
      <w:r w:rsidR="001A7AA0" w:rsidRPr="00E700C9">
        <w:rPr>
          <w:rFonts w:ascii="Times New Roman" w:hAnsi="Times New Roman" w:cs="Times New Roman"/>
          <w:b w:val="0"/>
          <w:bCs/>
          <w:color w:val="auto"/>
          <w:sz w:val="22"/>
          <w:lang w:val="en-US"/>
        </w:rPr>
        <w:t xml:space="preserve"> (</w:t>
      </w:r>
      <w:r w:rsidR="001A7AA0" w:rsidRPr="00E700C9">
        <w:rPr>
          <w:rFonts w:ascii="Times New Roman" w:hAnsi="Times New Roman" w:cs="Times New Roman"/>
          <w:b w:val="0"/>
          <w:bCs/>
          <w:i/>
          <w:iCs/>
          <w:color w:val="auto"/>
          <w:sz w:val="22"/>
          <w:lang w:val="en-US"/>
        </w:rPr>
        <w:t>Jorge Royan</w:t>
      </w:r>
      <w:r w:rsidR="001A7AA0" w:rsidRPr="00E700C9">
        <w:rPr>
          <w:rFonts w:ascii="Times New Roman" w:hAnsi="Times New Roman" w:cs="Times New Roman"/>
          <w:b w:val="0"/>
          <w:bCs/>
          <w:color w:val="auto"/>
          <w:sz w:val="22"/>
          <w:lang w:val="en-US"/>
        </w:rPr>
        <w:t>)</w:t>
      </w:r>
    </w:p>
    <w:p w14:paraId="39603C53" w14:textId="0FBEA849" w:rsidR="00A76CAB" w:rsidRPr="00E700C9" w:rsidRDefault="006720EC" w:rsidP="00F516FE">
      <w:pPr>
        <w:pStyle w:val="afb"/>
        <w:numPr>
          <w:ilvl w:val="0"/>
          <w:numId w:val="20"/>
        </w:numPr>
        <w:rPr>
          <w:rFonts w:ascii="Times New Roman" w:hAnsi="Times New Roman" w:cs="Times New Roman"/>
          <w:b w:val="0"/>
          <w:bCs/>
          <w:color w:val="auto"/>
          <w:sz w:val="22"/>
          <w:lang w:val="en-US"/>
        </w:rPr>
      </w:pPr>
      <w:hyperlink r:id="rId37" w:history="1">
        <w:r w:rsidR="00100C4F" w:rsidRPr="00E700C9">
          <w:rPr>
            <w:rStyle w:val="-7"/>
            <w:rFonts w:ascii="Times New Roman" w:hAnsi="Times New Roman" w:cs="Times New Roman"/>
            <w:b w:val="0"/>
            <w:bCs/>
            <w:color w:val="auto"/>
            <w:sz w:val="22"/>
            <w:lang w:val="en-US"/>
          </w:rPr>
          <w:t>Paris, view of Louvre museum from the amusement garden</w:t>
        </w:r>
      </w:hyperlink>
      <w:r w:rsidR="001A7AA0" w:rsidRPr="00E700C9">
        <w:rPr>
          <w:rFonts w:ascii="Times New Roman" w:hAnsi="Times New Roman" w:cs="Times New Roman"/>
          <w:b w:val="0"/>
          <w:bCs/>
          <w:color w:val="auto"/>
          <w:sz w:val="22"/>
          <w:lang w:val="en-US"/>
        </w:rPr>
        <w:t xml:space="preserve"> (</w:t>
      </w:r>
      <w:r w:rsidR="001A7AA0" w:rsidRPr="00E700C9">
        <w:rPr>
          <w:rFonts w:ascii="Times New Roman" w:hAnsi="Times New Roman" w:cs="Times New Roman"/>
          <w:b w:val="0"/>
          <w:bCs/>
          <w:i/>
          <w:iCs/>
          <w:color w:val="auto"/>
          <w:sz w:val="22"/>
          <w:lang w:val="en-US"/>
        </w:rPr>
        <w:t>Moyan Brenn</w:t>
      </w:r>
      <w:r w:rsidR="001A7AA0" w:rsidRPr="00E700C9">
        <w:rPr>
          <w:rFonts w:ascii="Times New Roman" w:hAnsi="Times New Roman" w:cs="Times New Roman"/>
          <w:b w:val="0"/>
          <w:bCs/>
          <w:color w:val="auto"/>
          <w:sz w:val="22"/>
          <w:lang w:val="en-US"/>
        </w:rPr>
        <w:t>)</w:t>
      </w:r>
    </w:p>
    <w:p w14:paraId="6F80A543" w14:textId="7617ACE3" w:rsidR="00A76CAB" w:rsidRPr="00E700C9" w:rsidRDefault="006720EC" w:rsidP="00F516FE">
      <w:pPr>
        <w:pStyle w:val="afb"/>
        <w:numPr>
          <w:ilvl w:val="0"/>
          <w:numId w:val="20"/>
        </w:numPr>
        <w:rPr>
          <w:rFonts w:ascii="Times New Roman" w:hAnsi="Times New Roman" w:cs="Times New Roman"/>
          <w:b w:val="0"/>
          <w:bCs/>
          <w:color w:val="auto"/>
          <w:sz w:val="22"/>
          <w:lang w:val="en-US"/>
        </w:rPr>
      </w:pPr>
      <w:hyperlink r:id="rId38" w:history="1">
        <w:r w:rsidR="00A76CAB" w:rsidRPr="00E700C9">
          <w:rPr>
            <w:rStyle w:val="-7"/>
            <w:rFonts w:ascii="Times New Roman" w:hAnsi="Times New Roman" w:cs="Times New Roman"/>
            <w:b w:val="0"/>
            <w:bCs/>
            <w:color w:val="auto"/>
            <w:sz w:val="22"/>
            <w:lang w:val="en-US"/>
          </w:rPr>
          <w:t>Shop in the Carrousel du Louvre</w:t>
        </w:r>
      </w:hyperlink>
      <w:r w:rsidR="00A76CAB" w:rsidRPr="00E700C9">
        <w:rPr>
          <w:rFonts w:ascii="Times New Roman" w:hAnsi="Times New Roman" w:cs="Times New Roman"/>
          <w:b w:val="0"/>
          <w:bCs/>
          <w:color w:val="auto"/>
          <w:sz w:val="22"/>
          <w:lang w:val="en-US"/>
        </w:rPr>
        <w:t xml:space="preserve"> (</w:t>
      </w:r>
      <w:r w:rsidR="00A76CAB" w:rsidRPr="00E700C9">
        <w:rPr>
          <w:rFonts w:ascii="Times New Roman" w:hAnsi="Times New Roman" w:cs="Times New Roman"/>
          <w:b w:val="0"/>
          <w:bCs/>
          <w:i/>
          <w:iCs/>
          <w:color w:val="auto"/>
          <w:sz w:val="22"/>
          <w:lang w:val="en-US"/>
        </w:rPr>
        <w:t>Neoclassicism Enthusiast</w:t>
      </w:r>
      <w:r w:rsidR="00A76CAB" w:rsidRPr="00E700C9">
        <w:rPr>
          <w:rFonts w:ascii="Times New Roman" w:hAnsi="Times New Roman" w:cs="Times New Roman"/>
          <w:b w:val="0"/>
          <w:bCs/>
          <w:color w:val="auto"/>
          <w:sz w:val="22"/>
          <w:lang w:val="en-US"/>
        </w:rPr>
        <w:t>)</w:t>
      </w:r>
    </w:p>
    <w:p w14:paraId="7F15749C" w14:textId="47D2C1DB" w:rsidR="00A02399" w:rsidRPr="00E700C9" w:rsidRDefault="006720EC" w:rsidP="00F516FE">
      <w:pPr>
        <w:pStyle w:val="afb"/>
        <w:numPr>
          <w:ilvl w:val="0"/>
          <w:numId w:val="20"/>
        </w:numPr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</w:pPr>
      <w:hyperlink r:id="rId39" w:history="1">
        <w:r w:rsidR="00A02399" w:rsidRPr="00E700C9">
          <w:rPr>
            <w:rStyle w:val="-7"/>
            <w:rFonts w:ascii="Times New Roman" w:hAnsi="Times New Roman" w:cs="Times New Roman"/>
            <w:b w:val="0"/>
            <w:bCs/>
            <w:color w:val="auto"/>
            <w:sz w:val="22"/>
            <w:szCs w:val="18"/>
            <w:lang w:val="en-US"/>
          </w:rPr>
          <w:t>The Louvre in The Rain</w:t>
        </w:r>
      </w:hyperlink>
      <w:r w:rsidR="00A02399" w:rsidRPr="00E700C9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 xml:space="preserve"> (</w:t>
      </w:r>
      <w:r w:rsidR="00A02399" w:rsidRPr="00E700C9">
        <w:rPr>
          <w:rFonts w:ascii="Times New Roman" w:hAnsi="Times New Roman" w:cs="Times New Roman"/>
          <w:b w:val="0"/>
          <w:bCs/>
          <w:i/>
          <w:iCs/>
          <w:color w:val="auto"/>
          <w:sz w:val="22"/>
          <w:lang w:val="en-US"/>
        </w:rPr>
        <w:t>Pedro Szekely</w:t>
      </w:r>
      <w:r w:rsidR="00A02399" w:rsidRPr="00E700C9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)</w:t>
      </w:r>
    </w:p>
    <w:p w14:paraId="429C2728" w14:textId="496C96BD" w:rsidR="00A02399" w:rsidRPr="00E700C9" w:rsidRDefault="006720EC" w:rsidP="00F516FE">
      <w:pPr>
        <w:pStyle w:val="afb"/>
        <w:numPr>
          <w:ilvl w:val="0"/>
          <w:numId w:val="20"/>
        </w:numPr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</w:pPr>
      <w:hyperlink r:id="rId40" w:history="1">
        <w:r w:rsidR="00CF3717" w:rsidRPr="00E700C9">
          <w:rPr>
            <w:rStyle w:val="-7"/>
            <w:rFonts w:ascii="Times New Roman" w:hAnsi="Times New Roman" w:cs="Times New Roman"/>
            <w:b w:val="0"/>
            <w:bCs/>
            <w:color w:val="auto"/>
            <w:sz w:val="22"/>
            <w:szCs w:val="18"/>
            <w:lang w:val="en-US"/>
          </w:rPr>
          <w:t xml:space="preserve">At the </w:t>
        </w:r>
        <w:proofErr w:type="spellStart"/>
        <w:r w:rsidR="00CF3717" w:rsidRPr="00E700C9">
          <w:rPr>
            <w:rStyle w:val="-7"/>
            <w:rFonts w:ascii="Times New Roman" w:hAnsi="Times New Roman" w:cs="Times New Roman"/>
            <w:b w:val="0"/>
            <w:bCs/>
            <w:color w:val="auto"/>
            <w:sz w:val="22"/>
            <w:szCs w:val="18"/>
            <w:lang w:val="en-US"/>
          </w:rPr>
          <w:t>Musée</w:t>
        </w:r>
        <w:proofErr w:type="spellEnd"/>
        <w:r w:rsidR="00CF3717" w:rsidRPr="00E700C9">
          <w:rPr>
            <w:rStyle w:val="-7"/>
            <w:rFonts w:ascii="Times New Roman" w:hAnsi="Times New Roman" w:cs="Times New Roman"/>
            <w:b w:val="0"/>
            <w:bCs/>
            <w:color w:val="auto"/>
            <w:sz w:val="22"/>
            <w:szCs w:val="18"/>
            <w:lang w:val="en-US"/>
          </w:rPr>
          <w:t xml:space="preserve"> du Louvre at night</w:t>
        </w:r>
      </w:hyperlink>
      <w:r w:rsidR="00CF3717" w:rsidRPr="00E700C9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 xml:space="preserve"> (</w:t>
      </w:r>
      <w:r w:rsidR="00CF3717" w:rsidRPr="00E700C9">
        <w:rPr>
          <w:rFonts w:ascii="Times New Roman" w:hAnsi="Times New Roman" w:cs="Times New Roman"/>
          <w:b w:val="0"/>
          <w:bCs/>
          <w:i/>
          <w:iCs/>
          <w:color w:val="auto"/>
          <w:sz w:val="22"/>
          <w:lang w:val="en-US"/>
        </w:rPr>
        <w:t>Zehawk</w:t>
      </w:r>
      <w:r w:rsidR="00CF3717" w:rsidRPr="00E700C9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)</w:t>
      </w:r>
    </w:p>
    <w:p w14:paraId="5E910FAA" w14:textId="77777777" w:rsidR="001A7208" w:rsidRPr="001A7208" w:rsidRDefault="006720EC" w:rsidP="001A7208">
      <w:pPr>
        <w:pStyle w:val="afb"/>
        <w:numPr>
          <w:ilvl w:val="0"/>
          <w:numId w:val="20"/>
        </w:numPr>
        <w:rPr>
          <w:rFonts w:ascii="Times New Roman" w:hAnsi="Times New Roman" w:cs="Times New Roman"/>
          <w:b w:val="0"/>
          <w:color w:val="auto"/>
          <w:sz w:val="22"/>
          <w:szCs w:val="18"/>
          <w:lang w:val="fr-CH"/>
        </w:rPr>
      </w:pPr>
      <w:hyperlink r:id="rId41" w:history="1">
        <w:proofErr w:type="spellStart"/>
        <w:r w:rsidR="00DD0F2A" w:rsidRPr="00E700C9">
          <w:rPr>
            <w:rStyle w:val="-7"/>
            <w:rFonts w:ascii="Times New Roman" w:hAnsi="Times New Roman" w:cs="Times New Roman"/>
            <w:b w:val="0"/>
            <w:color w:val="auto"/>
            <w:sz w:val="22"/>
            <w:szCs w:val="18"/>
            <w:lang w:val="fr-CH"/>
          </w:rPr>
          <w:t>Greco-Roman</w:t>
        </w:r>
        <w:proofErr w:type="spellEnd"/>
        <w:r w:rsidR="00DD0F2A" w:rsidRPr="00E700C9">
          <w:rPr>
            <w:rStyle w:val="-7"/>
            <w:rFonts w:ascii="Times New Roman" w:hAnsi="Times New Roman" w:cs="Times New Roman"/>
            <w:b w:val="0"/>
            <w:color w:val="auto"/>
            <w:sz w:val="22"/>
            <w:szCs w:val="18"/>
            <w:lang w:val="fr-CH"/>
          </w:rPr>
          <w:t xml:space="preserve"> collection</w:t>
        </w:r>
      </w:hyperlink>
      <w:r w:rsidR="00DD0F2A" w:rsidRPr="00DD0F2A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fr-CH"/>
        </w:rPr>
        <w:t xml:space="preserve"> (</w:t>
      </w:r>
      <w:proofErr w:type="spellStart"/>
      <w:r w:rsidR="00DD0F2A" w:rsidRPr="00F516FE">
        <w:rPr>
          <w:rFonts w:ascii="Times New Roman" w:hAnsi="Times New Roman" w:cs="Times New Roman"/>
          <w:b w:val="0"/>
          <w:i/>
          <w:color w:val="auto"/>
          <w:sz w:val="22"/>
          <w:lang w:val="fr-CH"/>
        </w:rPr>
        <w:t>Spiros</w:t>
      </w:r>
      <w:proofErr w:type="spellEnd"/>
      <w:r w:rsidR="00DD0F2A" w:rsidRPr="00F516FE">
        <w:rPr>
          <w:rFonts w:ascii="Times New Roman" w:hAnsi="Times New Roman" w:cs="Times New Roman"/>
          <w:b w:val="0"/>
          <w:i/>
          <w:color w:val="auto"/>
          <w:sz w:val="22"/>
          <w:lang w:val="fr-CH"/>
        </w:rPr>
        <w:t xml:space="preserve"> K.</w:t>
      </w:r>
      <w:r w:rsidR="00DD0F2A" w:rsidRPr="00DD0F2A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fr-CH"/>
        </w:rPr>
        <w:t>)</w:t>
      </w:r>
    </w:p>
    <w:p w14:paraId="12F24665" w14:textId="77777777" w:rsidR="009823E5" w:rsidRPr="009823E5" w:rsidRDefault="006720EC" w:rsidP="009823E5">
      <w:pPr>
        <w:pStyle w:val="afb"/>
        <w:numPr>
          <w:ilvl w:val="0"/>
          <w:numId w:val="20"/>
        </w:numPr>
        <w:rPr>
          <w:rFonts w:ascii="Times New Roman" w:hAnsi="Times New Roman" w:cs="Times New Roman"/>
          <w:b w:val="0"/>
          <w:color w:val="auto"/>
          <w:sz w:val="22"/>
          <w:szCs w:val="18"/>
          <w:lang w:val="fr-CH"/>
        </w:rPr>
      </w:pPr>
      <w:hyperlink r:id="rId42" w:history="1">
        <w:r w:rsidR="001A7208" w:rsidRPr="004E2CFD">
          <w:rPr>
            <w:rStyle w:val="-7"/>
            <w:rFonts w:ascii="Times New Roman" w:eastAsia="Times New Roman" w:hAnsi="Times New Roman" w:cs="Times New Roman"/>
            <w:b w:val="0"/>
            <w:color w:val="auto"/>
            <w:sz w:val="21"/>
            <w:szCs w:val="21"/>
            <w:lang w:val="fr-CH" w:eastAsia="el-GR"/>
          </w:rPr>
          <w:t>Inside the Louvre</w:t>
        </w:r>
      </w:hyperlink>
      <w:r w:rsidR="001A7208" w:rsidRPr="004E2CFD">
        <w:rPr>
          <w:rFonts w:ascii="Times New Roman" w:eastAsia="Times New Roman" w:hAnsi="Times New Roman" w:cs="Times New Roman"/>
          <w:b w:val="0"/>
          <w:color w:val="auto"/>
          <w:sz w:val="21"/>
          <w:szCs w:val="21"/>
          <w:lang w:val="fr-CH" w:eastAsia="el-GR"/>
        </w:rPr>
        <w:t xml:space="preserve"> </w:t>
      </w:r>
      <w:r w:rsidR="000330D0" w:rsidRPr="001A7208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fr-CH"/>
        </w:rPr>
        <w:t>(Su-lin)</w:t>
      </w:r>
    </w:p>
    <w:p w14:paraId="528AA56B" w14:textId="66E2940E" w:rsidR="009823E5" w:rsidRPr="00721F79" w:rsidRDefault="00DB1385" w:rsidP="009823E5">
      <w:pPr>
        <w:pStyle w:val="afb"/>
        <w:numPr>
          <w:ilvl w:val="0"/>
          <w:numId w:val="20"/>
        </w:numPr>
        <w:rPr>
          <w:rFonts w:ascii="Times New Roman" w:hAnsi="Times New Roman" w:cs="Times New Roman"/>
          <w:b w:val="0"/>
          <w:color w:val="auto"/>
          <w:sz w:val="22"/>
          <w:szCs w:val="18"/>
          <w:lang w:val="fr-CH"/>
        </w:rPr>
      </w:pPr>
      <w:hyperlink r:id="rId43" w:history="1">
        <w:r w:rsidR="00FF5546" w:rsidRPr="00721F79">
          <w:rPr>
            <w:rStyle w:val="-7"/>
            <w:rFonts w:ascii="Times New Roman" w:hAnsi="Times New Roman" w:cs="Times New Roman"/>
            <w:b w:val="0"/>
            <w:bCs/>
            <w:color w:val="auto"/>
            <w:sz w:val="22"/>
            <w:szCs w:val="18"/>
            <w:lang w:val="en-US"/>
          </w:rPr>
          <w:t xml:space="preserve">The Louvre </w:t>
        </w:r>
        <w:r w:rsidR="00FF5546" w:rsidRPr="00721F79">
          <w:rPr>
            <w:rStyle w:val="-7"/>
            <w:rFonts w:ascii="Times New Roman" w:hAnsi="Times New Roman" w:cs="Times New Roman"/>
            <w:b w:val="0"/>
            <w:bCs/>
            <w:color w:val="auto"/>
            <w:sz w:val="22"/>
            <w:szCs w:val="18"/>
            <w:lang w:val="en-US"/>
          </w:rPr>
          <w:t>3</w:t>
        </w:r>
        <w:r w:rsidR="00FF5546" w:rsidRPr="00721F79">
          <w:rPr>
            <w:rStyle w:val="-7"/>
            <w:rFonts w:ascii="Times New Roman" w:hAnsi="Times New Roman" w:cs="Times New Roman"/>
            <w:b w:val="0"/>
            <w:bCs/>
            <w:color w:val="auto"/>
            <w:sz w:val="22"/>
            <w:szCs w:val="18"/>
            <w:lang w:val="en-US"/>
          </w:rPr>
          <w:t>60º Photo</w:t>
        </w:r>
      </w:hyperlink>
      <w:r w:rsidR="00FF5546" w:rsidRPr="00721F79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 xml:space="preserve"> </w:t>
      </w:r>
      <w:r w:rsidR="009823E5" w:rsidRPr="00721F79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(Akaash Maharaj)</w:t>
      </w:r>
    </w:p>
    <w:p w14:paraId="37B71B77" w14:textId="77777777" w:rsidR="00DD0F2A" w:rsidRPr="00DD0F2A" w:rsidRDefault="00DD0F2A" w:rsidP="00E92C7C">
      <w:pPr>
        <w:pStyle w:val="affff6"/>
        <w:spacing w:line="360" w:lineRule="auto"/>
        <w:jc w:val="both"/>
        <w:rPr>
          <w:rFonts w:ascii="Times New Roman" w:eastAsiaTheme="majorEastAsia" w:hAnsi="Times New Roman" w:cs="Times New Roman"/>
          <w:vanish/>
          <w:color w:val="auto"/>
          <w:kern w:val="28"/>
          <w:sz w:val="36"/>
          <w:lang w:val="fr-CH" w:bidi="el-GR"/>
        </w:rPr>
      </w:pPr>
    </w:p>
    <w:p w14:paraId="3D8AF808" w14:textId="77777777" w:rsidR="00DC2FAD" w:rsidRPr="00DD0F2A" w:rsidRDefault="00DC2FAD" w:rsidP="00027DF9">
      <w:pPr>
        <w:keepNext/>
        <w:spacing w:before="240" w:after="60" w:line="360" w:lineRule="auto"/>
        <w:outlineLvl w:val="0"/>
        <w:rPr>
          <w:rFonts w:ascii="Times New Roman" w:eastAsiaTheme="majorEastAsia" w:hAnsi="Times New Roman" w:cs="Times New Roman"/>
          <w:vanish/>
          <w:color w:val="auto"/>
          <w:kern w:val="28"/>
          <w:sz w:val="36"/>
          <w:szCs w:val="20"/>
          <w:lang w:val="fr-CH" w:bidi="el-GR"/>
        </w:rPr>
      </w:pPr>
    </w:p>
    <w:p w14:paraId="2102D4B5" w14:textId="77777777" w:rsidR="00100C4F" w:rsidRPr="00DD0F2A" w:rsidRDefault="00100C4F" w:rsidP="00100C4F">
      <w:pPr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fr-CH"/>
        </w:rPr>
      </w:pPr>
    </w:p>
    <w:p w14:paraId="11874DFE" w14:textId="77777777" w:rsidR="00100C4F" w:rsidRPr="00DD0F2A" w:rsidRDefault="00100C4F" w:rsidP="00027DF9">
      <w:pPr>
        <w:keepNext/>
        <w:spacing w:before="240" w:after="60" w:line="360" w:lineRule="auto"/>
        <w:outlineLvl w:val="0"/>
        <w:rPr>
          <w:rFonts w:ascii="Times New Roman" w:eastAsiaTheme="majorEastAsia" w:hAnsi="Times New Roman" w:cs="Times New Roman"/>
          <w:vanish/>
          <w:color w:val="auto"/>
          <w:kern w:val="28"/>
          <w:sz w:val="36"/>
          <w:szCs w:val="20"/>
          <w:lang w:val="fr-CH" w:bidi="el-GR"/>
        </w:rPr>
      </w:pPr>
    </w:p>
    <w:sectPr w:rsidR="00100C4F" w:rsidRPr="00DD0F2A" w:rsidSect="00D60AF6"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9FBC5" w14:textId="77777777" w:rsidR="006720EC" w:rsidRDefault="006720EC">
      <w:r>
        <w:separator/>
      </w:r>
    </w:p>
    <w:p w14:paraId="181CA842" w14:textId="77777777" w:rsidR="006720EC" w:rsidRDefault="006720EC"/>
  </w:endnote>
  <w:endnote w:type="continuationSeparator" w:id="0">
    <w:p w14:paraId="3DDFD8CF" w14:textId="77777777" w:rsidR="006720EC" w:rsidRDefault="006720EC">
      <w:r>
        <w:continuationSeparator/>
      </w:r>
    </w:p>
    <w:p w14:paraId="4F8D5996" w14:textId="77777777" w:rsidR="006720EC" w:rsidRDefault="006720EC"/>
  </w:endnote>
  <w:endnote w:type="continuationNotice" w:id="1">
    <w:p w14:paraId="6CE05601" w14:textId="77777777" w:rsidR="006720EC" w:rsidRDefault="006720E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 w:val="0"/>
        <w:bCs/>
        <w:color w:val="auto"/>
      </w:rPr>
      <w:id w:val="1204759586"/>
      <w:docPartObj>
        <w:docPartGallery w:val="Page Numbers (Bottom of Page)"/>
        <w:docPartUnique/>
      </w:docPartObj>
    </w:sdtPr>
    <w:sdtEndPr/>
    <w:sdtContent>
      <w:p w14:paraId="0A52C4D0" w14:textId="007A13AD" w:rsidR="00556C99" w:rsidRPr="003F2805" w:rsidRDefault="00B255A8" w:rsidP="00556C99">
        <w:pPr>
          <w:pStyle w:val="aa"/>
          <w:jc w:val="right"/>
          <w:rPr>
            <w:b w:val="0"/>
            <w:bCs/>
            <w:color w:val="auto"/>
          </w:rPr>
        </w:pPr>
        <w:r w:rsidRPr="003F2805">
          <w:rPr>
            <w:b w:val="0"/>
            <w:bCs/>
            <w:color w:val="auto"/>
          </w:rPr>
          <w:t xml:space="preserve">Σελίδα | </w:t>
        </w:r>
        <w:r w:rsidRPr="003F2805">
          <w:rPr>
            <w:b w:val="0"/>
            <w:bCs/>
            <w:color w:val="auto"/>
          </w:rPr>
          <w:fldChar w:fldCharType="begin"/>
        </w:r>
        <w:r w:rsidRPr="003F2805">
          <w:rPr>
            <w:b w:val="0"/>
            <w:bCs/>
            <w:color w:val="auto"/>
          </w:rPr>
          <w:instrText>PAGE   \* MERGEFORMAT</w:instrText>
        </w:r>
        <w:r w:rsidRPr="003F2805">
          <w:rPr>
            <w:b w:val="0"/>
            <w:bCs/>
            <w:color w:val="auto"/>
          </w:rPr>
          <w:fldChar w:fldCharType="separate"/>
        </w:r>
        <w:r w:rsidRPr="003F2805">
          <w:rPr>
            <w:b w:val="0"/>
            <w:bCs/>
            <w:color w:val="auto"/>
          </w:rPr>
          <w:t>2</w:t>
        </w:r>
        <w:r w:rsidRPr="003F2805">
          <w:rPr>
            <w:b w:val="0"/>
            <w:bCs/>
            <w:color w:val="auto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 w:val="0"/>
        <w:bCs/>
      </w:rPr>
      <w:id w:val="320242615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2BF85A11" w14:textId="0E66638B" w:rsidR="00D60AF6" w:rsidRPr="003F2805" w:rsidRDefault="00D60AF6" w:rsidP="00556C99">
        <w:pPr>
          <w:pStyle w:val="aa"/>
          <w:jc w:val="right"/>
          <w:rPr>
            <w:b w:val="0"/>
            <w:bCs/>
            <w:color w:val="auto"/>
          </w:rPr>
        </w:pPr>
        <w:r w:rsidRPr="003F2805">
          <w:rPr>
            <w:b w:val="0"/>
            <w:bCs/>
            <w:color w:val="auto"/>
          </w:rPr>
          <w:t xml:space="preserve">Σελίδα | </w:t>
        </w:r>
        <w:r w:rsidRPr="003F2805">
          <w:rPr>
            <w:b w:val="0"/>
            <w:bCs/>
            <w:color w:val="auto"/>
          </w:rPr>
          <w:fldChar w:fldCharType="begin"/>
        </w:r>
        <w:r w:rsidRPr="003F2805">
          <w:rPr>
            <w:b w:val="0"/>
            <w:bCs/>
            <w:color w:val="auto"/>
          </w:rPr>
          <w:instrText>PAGE   \* MERGEFORMAT</w:instrText>
        </w:r>
        <w:r w:rsidRPr="003F2805">
          <w:rPr>
            <w:b w:val="0"/>
            <w:bCs/>
            <w:color w:val="auto"/>
          </w:rPr>
          <w:fldChar w:fldCharType="separate"/>
        </w:r>
        <w:r w:rsidRPr="003F2805">
          <w:rPr>
            <w:b w:val="0"/>
            <w:bCs/>
            <w:color w:val="auto"/>
          </w:rPr>
          <w:t>2</w:t>
        </w:r>
        <w:r w:rsidRPr="003F2805">
          <w:rPr>
            <w:b w:val="0"/>
            <w:bCs/>
            <w:color w:val="auto"/>
          </w:rPr>
          <w:fldChar w:fldCharType="end"/>
        </w:r>
        <w:r w:rsidRPr="003F2805">
          <w:rPr>
            <w:b w:val="0"/>
            <w:bCs/>
            <w:color w:val="auto"/>
          </w:rP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82581" w14:textId="77777777" w:rsidR="006720EC" w:rsidRDefault="006720EC">
      <w:r>
        <w:separator/>
      </w:r>
    </w:p>
    <w:p w14:paraId="5203A266" w14:textId="77777777" w:rsidR="006720EC" w:rsidRDefault="006720EC"/>
  </w:footnote>
  <w:footnote w:type="continuationSeparator" w:id="0">
    <w:p w14:paraId="14C7B945" w14:textId="77777777" w:rsidR="006720EC" w:rsidRDefault="006720EC">
      <w:r>
        <w:continuationSeparator/>
      </w:r>
    </w:p>
    <w:p w14:paraId="4D1B417D" w14:textId="77777777" w:rsidR="006720EC" w:rsidRDefault="006720EC"/>
  </w:footnote>
  <w:footnote w:type="continuationNotice" w:id="1">
    <w:p w14:paraId="50FED12B" w14:textId="77777777" w:rsidR="006720EC" w:rsidRDefault="006720E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42E16" w14:textId="07B911EF" w:rsidR="006542A7" w:rsidRDefault="006542A7" w:rsidP="008C5DDE">
    <w:pPr>
      <w:pStyle w:val="a9"/>
      <w:tabs>
        <w:tab w:val="left" w:pos="237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276759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2A276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DC0BCF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620698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3CD70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464B3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0A6BF8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086D4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A841BE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A82FE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B372B9"/>
    <w:multiLevelType w:val="hybridMultilevel"/>
    <w:tmpl w:val="EBDABDB0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C23E10"/>
    <w:multiLevelType w:val="hybridMultilevel"/>
    <w:tmpl w:val="75384E98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DC5F52"/>
    <w:multiLevelType w:val="hybridMultilevel"/>
    <w:tmpl w:val="58D66B94"/>
    <w:lvl w:ilvl="0" w:tplc="08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3" w15:restartNumberingAfterBreak="0">
    <w:nsid w:val="14681A61"/>
    <w:multiLevelType w:val="hybridMultilevel"/>
    <w:tmpl w:val="595A5B50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CD22CC"/>
    <w:multiLevelType w:val="hybridMultilevel"/>
    <w:tmpl w:val="42029ACC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F4E512D"/>
    <w:multiLevelType w:val="hybridMultilevel"/>
    <w:tmpl w:val="0E949580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3C5DEC"/>
    <w:multiLevelType w:val="multilevel"/>
    <w:tmpl w:val="0409001D"/>
    <w:styleLink w:val="1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29758B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50F4CB4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FB847EC"/>
    <w:multiLevelType w:val="hybridMultilevel"/>
    <w:tmpl w:val="DFC8ACF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8"/>
  </w:num>
  <w:num w:numId="14">
    <w:abstractNumId w:val="14"/>
  </w:num>
  <w:num w:numId="15">
    <w:abstractNumId w:val="15"/>
  </w:num>
  <w:num w:numId="16">
    <w:abstractNumId w:val="13"/>
  </w:num>
  <w:num w:numId="17">
    <w:abstractNumId w:val="12"/>
  </w:num>
  <w:num w:numId="18">
    <w:abstractNumId w:val="19"/>
  </w:num>
  <w:num w:numId="19">
    <w:abstractNumId w:val="11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B64"/>
    <w:rsid w:val="0000286E"/>
    <w:rsid w:val="000039F4"/>
    <w:rsid w:val="000119C2"/>
    <w:rsid w:val="00013455"/>
    <w:rsid w:val="00013A8F"/>
    <w:rsid w:val="000166DC"/>
    <w:rsid w:val="000209C1"/>
    <w:rsid w:val="00021FE0"/>
    <w:rsid w:val="000242D9"/>
    <w:rsid w:val="0002482E"/>
    <w:rsid w:val="000262FD"/>
    <w:rsid w:val="00027DF9"/>
    <w:rsid w:val="000317AE"/>
    <w:rsid w:val="000330D0"/>
    <w:rsid w:val="00034B08"/>
    <w:rsid w:val="000375E4"/>
    <w:rsid w:val="00037F83"/>
    <w:rsid w:val="00041418"/>
    <w:rsid w:val="00043C95"/>
    <w:rsid w:val="00044E8C"/>
    <w:rsid w:val="00046AFF"/>
    <w:rsid w:val="00050324"/>
    <w:rsid w:val="000513CD"/>
    <w:rsid w:val="00054825"/>
    <w:rsid w:val="00055581"/>
    <w:rsid w:val="000558BE"/>
    <w:rsid w:val="00055A99"/>
    <w:rsid w:val="0005716E"/>
    <w:rsid w:val="000610CF"/>
    <w:rsid w:val="000633AD"/>
    <w:rsid w:val="000673FE"/>
    <w:rsid w:val="00070AF3"/>
    <w:rsid w:val="00076220"/>
    <w:rsid w:val="00080CA4"/>
    <w:rsid w:val="00082792"/>
    <w:rsid w:val="00082AB4"/>
    <w:rsid w:val="00087B11"/>
    <w:rsid w:val="00090ED2"/>
    <w:rsid w:val="00091D44"/>
    <w:rsid w:val="00092513"/>
    <w:rsid w:val="00093702"/>
    <w:rsid w:val="000937E6"/>
    <w:rsid w:val="00095A6D"/>
    <w:rsid w:val="00095EB8"/>
    <w:rsid w:val="00096C27"/>
    <w:rsid w:val="00096CE1"/>
    <w:rsid w:val="00096FDE"/>
    <w:rsid w:val="00097256"/>
    <w:rsid w:val="000978E5"/>
    <w:rsid w:val="000A0150"/>
    <w:rsid w:val="000A0EFF"/>
    <w:rsid w:val="000A0FD6"/>
    <w:rsid w:val="000A6D5B"/>
    <w:rsid w:val="000B1CEC"/>
    <w:rsid w:val="000B3193"/>
    <w:rsid w:val="000B3438"/>
    <w:rsid w:val="000B3B58"/>
    <w:rsid w:val="000B5F6B"/>
    <w:rsid w:val="000C0707"/>
    <w:rsid w:val="000C2F7C"/>
    <w:rsid w:val="000D033A"/>
    <w:rsid w:val="000D0573"/>
    <w:rsid w:val="000D40C9"/>
    <w:rsid w:val="000D595F"/>
    <w:rsid w:val="000D60E4"/>
    <w:rsid w:val="000E63C9"/>
    <w:rsid w:val="000E7B0E"/>
    <w:rsid w:val="000F105D"/>
    <w:rsid w:val="000F27EF"/>
    <w:rsid w:val="000F4199"/>
    <w:rsid w:val="000F41ED"/>
    <w:rsid w:val="000F60ED"/>
    <w:rsid w:val="00100C4F"/>
    <w:rsid w:val="001023E1"/>
    <w:rsid w:val="001044A7"/>
    <w:rsid w:val="001055A4"/>
    <w:rsid w:val="0010596C"/>
    <w:rsid w:val="00105FD0"/>
    <w:rsid w:val="00107CFA"/>
    <w:rsid w:val="00111FA0"/>
    <w:rsid w:val="00114385"/>
    <w:rsid w:val="001163D0"/>
    <w:rsid w:val="00122231"/>
    <w:rsid w:val="001229CA"/>
    <w:rsid w:val="001243FB"/>
    <w:rsid w:val="00130E9D"/>
    <w:rsid w:val="00131C90"/>
    <w:rsid w:val="0013575C"/>
    <w:rsid w:val="00141261"/>
    <w:rsid w:val="001447EB"/>
    <w:rsid w:val="0014488A"/>
    <w:rsid w:val="001450D7"/>
    <w:rsid w:val="00146F0A"/>
    <w:rsid w:val="0015006A"/>
    <w:rsid w:val="0015024C"/>
    <w:rsid w:val="00150A6D"/>
    <w:rsid w:val="001512E1"/>
    <w:rsid w:val="00152DF3"/>
    <w:rsid w:val="00153006"/>
    <w:rsid w:val="00153117"/>
    <w:rsid w:val="001544EF"/>
    <w:rsid w:val="0016226F"/>
    <w:rsid w:val="00163BDC"/>
    <w:rsid w:val="001640C1"/>
    <w:rsid w:val="00171B18"/>
    <w:rsid w:val="0017479C"/>
    <w:rsid w:val="001777AF"/>
    <w:rsid w:val="0018071C"/>
    <w:rsid w:val="0018273F"/>
    <w:rsid w:val="001841B9"/>
    <w:rsid w:val="00184C78"/>
    <w:rsid w:val="00185B35"/>
    <w:rsid w:val="00186782"/>
    <w:rsid w:val="001941C1"/>
    <w:rsid w:val="00196B43"/>
    <w:rsid w:val="001A02DA"/>
    <w:rsid w:val="001A3A72"/>
    <w:rsid w:val="001A474D"/>
    <w:rsid w:val="001A7208"/>
    <w:rsid w:val="001A7AA0"/>
    <w:rsid w:val="001B031B"/>
    <w:rsid w:val="001B2302"/>
    <w:rsid w:val="001B3E08"/>
    <w:rsid w:val="001B63C2"/>
    <w:rsid w:val="001B6920"/>
    <w:rsid w:val="001B795F"/>
    <w:rsid w:val="001C05A4"/>
    <w:rsid w:val="001C3CC1"/>
    <w:rsid w:val="001C59CF"/>
    <w:rsid w:val="001D4669"/>
    <w:rsid w:val="001D52D3"/>
    <w:rsid w:val="001D665F"/>
    <w:rsid w:val="001E370F"/>
    <w:rsid w:val="001E6504"/>
    <w:rsid w:val="001E6DC4"/>
    <w:rsid w:val="001F250F"/>
    <w:rsid w:val="001F2BC8"/>
    <w:rsid w:val="001F58FD"/>
    <w:rsid w:val="001F5F6B"/>
    <w:rsid w:val="002029FF"/>
    <w:rsid w:val="00203429"/>
    <w:rsid w:val="00203620"/>
    <w:rsid w:val="00205168"/>
    <w:rsid w:val="002102D4"/>
    <w:rsid w:val="00210F49"/>
    <w:rsid w:val="00214201"/>
    <w:rsid w:val="00230961"/>
    <w:rsid w:val="00231635"/>
    <w:rsid w:val="0023592B"/>
    <w:rsid w:val="00236F19"/>
    <w:rsid w:val="002413F2"/>
    <w:rsid w:val="00243A8E"/>
    <w:rsid w:val="00243EBC"/>
    <w:rsid w:val="00246A35"/>
    <w:rsid w:val="002478D8"/>
    <w:rsid w:val="00247E01"/>
    <w:rsid w:val="00253CDF"/>
    <w:rsid w:val="00253EF5"/>
    <w:rsid w:val="0025625A"/>
    <w:rsid w:val="00256D92"/>
    <w:rsid w:val="00257415"/>
    <w:rsid w:val="002578ED"/>
    <w:rsid w:val="00260A3B"/>
    <w:rsid w:val="002655A6"/>
    <w:rsid w:val="00271179"/>
    <w:rsid w:val="0027213A"/>
    <w:rsid w:val="00275317"/>
    <w:rsid w:val="00282583"/>
    <w:rsid w:val="00284348"/>
    <w:rsid w:val="00290CC2"/>
    <w:rsid w:val="00290E0F"/>
    <w:rsid w:val="0029137C"/>
    <w:rsid w:val="00293F27"/>
    <w:rsid w:val="00296154"/>
    <w:rsid w:val="002A0A32"/>
    <w:rsid w:val="002A3188"/>
    <w:rsid w:val="002A424D"/>
    <w:rsid w:val="002B2FD3"/>
    <w:rsid w:val="002B4014"/>
    <w:rsid w:val="002B67A2"/>
    <w:rsid w:val="002C6C43"/>
    <w:rsid w:val="002D1ADD"/>
    <w:rsid w:val="002D231F"/>
    <w:rsid w:val="002D3702"/>
    <w:rsid w:val="002D3EB0"/>
    <w:rsid w:val="002D470C"/>
    <w:rsid w:val="002E10DC"/>
    <w:rsid w:val="002E247D"/>
    <w:rsid w:val="002E2ED3"/>
    <w:rsid w:val="002E3B48"/>
    <w:rsid w:val="002F26B2"/>
    <w:rsid w:val="002F28A6"/>
    <w:rsid w:val="002F40FF"/>
    <w:rsid w:val="002F51F5"/>
    <w:rsid w:val="002F5285"/>
    <w:rsid w:val="00307008"/>
    <w:rsid w:val="0031083C"/>
    <w:rsid w:val="00310E85"/>
    <w:rsid w:val="00312137"/>
    <w:rsid w:val="00316F6E"/>
    <w:rsid w:val="0032278A"/>
    <w:rsid w:val="00322B10"/>
    <w:rsid w:val="00324B55"/>
    <w:rsid w:val="003277EC"/>
    <w:rsid w:val="00330359"/>
    <w:rsid w:val="00333302"/>
    <w:rsid w:val="00333ADE"/>
    <w:rsid w:val="00335485"/>
    <w:rsid w:val="0033762F"/>
    <w:rsid w:val="00341BB1"/>
    <w:rsid w:val="00341E32"/>
    <w:rsid w:val="003426F5"/>
    <w:rsid w:val="0035339E"/>
    <w:rsid w:val="00353872"/>
    <w:rsid w:val="00354CA6"/>
    <w:rsid w:val="00356698"/>
    <w:rsid w:val="00360494"/>
    <w:rsid w:val="00360B84"/>
    <w:rsid w:val="0036530C"/>
    <w:rsid w:val="00366657"/>
    <w:rsid w:val="00366AD2"/>
    <w:rsid w:val="00366C7E"/>
    <w:rsid w:val="00370B57"/>
    <w:rsid w:val="00373A34"/>
    <w:rsid w:val="0037749D"/>
    <w:rsid w:val="003809AC"/>
    <w:rsid w:val="00382AB8"/>
    <w:rsid w:val="00383CA3"/>
    <w:rsid w:val="00384EA3"/>
    <w:rsid w:val="00385D82"/>
    <w:rsid w:val="00390366"/>
    <w:rsid w:val="00392CAE"/>
    <w:rsid w:val="003A0971"/>
    <w:rsid w:val="003A1CDE"/>
    <w:rsid w:val="003A2059"/>
    <w:rsid w:val="003A39A1"/>
    <w:rsid w:val="003A6860"/>
    <w:rsid w:val="003B19A9"/>
    <w:rsid w:val="003B5603"/>
    <w:rsid w:val="003B5AA1"/>
    <w:rsid w:val="003B7448"/>
    <w:rsid w:val="003C1908"/>
    <w:rsid w:val="003C2191"/>
    <w:rsid w:val="003C2B0A"/>
    <w:rsid w:val="003C3F08"/>
    <w:rsid w:val="003D1B83"/>
    <w:rsid w:val="003D2088"/>
    <w:rsid w:val="003D3863"/>
    <w:rsid w:val="003E0D8C"/>
    <w:rsid w:val="003E1654"/>
    <w:rsid w:val="003F2805"/>
    <w:rsid w:val="003F2D19"/>
    <w:rsid w:val="003F3BAA"/>
    <w:rsid w:val="003F7B77"/>
    <w:rsid w:val="00401686"/>
    <w:rsid w:val="00402AB3"/>
    <w:rsid w:val="00404AFC"/>
    <w:rsid w:val="00405D25"/>
    <w:rsid w:val="004110DE"/>
    <w:rsid w:val="00414AD6"/>
    <w:rsid w:val="004155E0"/>
    <w:rsid w:val="00416557"/>
    <w:rsid w:val="00417C7F"/>
    <w:rsid w:val="00421058"/>
    <w:rsid w:val="00422DCE"/>
    <w:rsid w:val="004278B0"/>
    <w:rsid w:val="00427E7B"/>
    <w:rsid w:val="00430CF8"/>
    <w:rsid w:val="0043398D"/>
    <w:rsid w:val="0044085A"/>
    <w:rsid w:val="00441961"/>
    <w:rsid w:val="00441ACC"/>
    <w:rsid w:val="00442F4C"/>
    <w:rsid w:val="00445FFB"/>
    <w:rsid w:val="0045269D"/>
    <w:rsid w:val="004529BD"/>
    <w:rsid w:val="00453B61"/>
    <w:rsid w:val="0046047E"/>
    <w:rsid w:val="00460662"/>
    <w:rsid w:val="004612AD"/>
    <w:rsid w:val="00465D56"/>
    <w:rsid w:val="00472838"/>
    <w:rsid w:val="00473C2C"/>
    <w:rsid w:val="00474EBB"/>
    <w:rsid w:val="00480397"/>
    <w:rsid w:val="004811D3"/>
    <w:rsid w:val="00481F2E"/>
    <w:rsid w:val="004863C2"/>
    <w:rsid w:val="004874D8"/>
    <w:rsid w:val="00492524"/>
    <w:rsid w:val="00492F0D"/>
    <w:rsid w:val="00495B8E"/>
    <w:rsid w:val="004A0920"/>
    <w:rsid w:val="004A5542"/>
    <w:rsid w:val="004B21A5"/>
    <w:rsid w:val="004B53CE"/>
    <w:rsid w:val="004B70FB"/>
    <w:rsid w:val="004B7D82"/>
    <w:rsid w:val="004C33AC"/>
    <w:rsid w:val="004C779A"/>
    <w:rsid w:val="004D05EC"/>
    <w:rsid w:val="004D14F0"/>
    <w:rsid w:val="004D1776"/>
    <w:rsid w:val="004D2219"/>
    <w:rsid w:val="004D26E4"/>
    <w:rsid w:val="004D2C8C"/>
    <w:rsid w:val="004D2D11"/>
    <w:rsid w:val="004D3EB3"/>
    <w:rsid w:val="004E0A17"/>
    <w:rsid w:val="004E2CFD"/>
    <w:rsid w:val="004E4811"/>
    <w:rsid w:val="004E718F"/>
    <w:rsid w:val="004F3B21"/>
    <w:rsid w:val="0050042C"/>
    <w:rsid w:val="0050066A"/>
    <w:rsid w:val="00500D45"/>
    <w:rsid w:val="005011CE"/>
    <w:rsid w:val="005037F0"/>
    <w:rsid w:val="005042C2"/>
    <w:rsid w:val="00504A94"/>
    <w:rsid w:val="00510AE4"/>
    <w:rsid w:val="005112EE"/>
    <w:rsid w:val="00515BD2"/>
    <w:rsid w:val="00516A86"/>
    <w:rsid w:val="00517863"/>
    <w:rsid w:val="005275F6"/>
    <w:rsid w:val="00532140"/>
    <w:rsid w:val="00532353"/>
    <w:rsid w:val="0053258A"/>
    <w:rsid w:val="005362CE"/>
    <w:rsid w:val="005377B4"/>
    <w:rsid w:val="00545397"/>
    <w:rsid w:val="00546AB5"/>
    <w:rsid w:val="00551393"/>
    <w:rsid w:val="005517F5"/>
    <w:rsid w:val="00554DAB"/>
    <w:rsid w:val="005565D4"/>
    <w:rsid w:val="00556C99"/>
    <w:rsid w:val="00556DA0"/>
    <w:rsid w:val="00557516"/>
    <w:rsid w:val="0057195F"/>
    <w:rsid w:val="00572102"/>
    <w:rsid w:val="00572610"/>
    <w:rsid w:val="00573426"/>
    <w:rsid w:val="0057481F"/>
    <w:rsid w:val="00574B6A"/>
    <w:rsid w:val="0058170E"/>
    <w:rsid w:val="00586D56"/>
    <w:rsid w:val="00590CAA"/>
    <w:rsid w:val="00591A1F"/>
    <w:rsid w:val="0059405E"/>
    <w:rsid w:val="00594897"/>
    <w:rsid w:val="005948A3"/>
    <w:rsid w:val="005978DE"/>
    <w:rsid w:val="005A2F12"/>
    <w:rsid w:val="005A7645"/>
    <w:rsid w:val="005B2CCB"/>
    <w:rsid w:val="005C407C"/>
    <w:rsid w:val="005C4C02"/>
    <w:rsid w:val="005D081A"/>
    <w:rsid w:val="005D1C7D"/>
    <w:rsid w:val="005D29D5"/>
    <w:rsid w:val="005D3EFD"/>
    <w:rsid w:val="005D60C1"/>
    <w:rsid w:val="005D6DD2"/>
    <w:rsid w:val="005D6E73"/>
    <w:rsid w:val="005E136D"/>
    <w:rsid w:val="005E2FE6"/>
    <w:rsid w:val="005F1028"/>
    <w:rsid w:val="005F1BB0"/>
    <w:rsid w:val="005F1F23"/>
    <w:rsid w:val="005F2183"/>
    <w:rsid w:val="005F2AFF"/>
    <w:rsid w:val="005F32A6"/>
    <w:rsid w:val="005F3878"/>
    <w:rsid w:val="005F5C43"/>
    <w:rsid w:val="00600042"/>
    <w:rsid w:val="006005B3"/>
    <w:rsid w:val="006032A3"/>
    <w:rsid w:val="00604A55"/>
    <w:rsid w:val="006061E0"/>
    <w:rsid w:val="00606FA2"/>
    <w:rsid w:val="0061056A"/>
    <w:rsid w:val="00611D67"/>
    <w:rsid w:val="006125A3"/>
    <w:rsid w:val="00615201"/>
    <w:rsid w:val="0061561F"/>
    <w:rsid w:val="00616511"/>
    <w:rsid w:val="006176AA"/>
    <w:rsid w:val="00620E06"/>
    <w:rsid w:val="00621055"/>
    <w:rsid w:val="00622A78"/>
    <w:rsid w:val="00623160"/>
    <w:rsid w:val="0062448D"/>
    <w:rsid w:val="0062559D"/>
    <w:rsid w:val="00631C08"/>
    <w:rsid w:val="006353C1"/>
    <w:rsid w:val="00637108"/>
    <w:rsid w:val="00643D9A"/>
    <w:rsid w:val="00644785"/>
    <w:rsid w:val="00644E49"/>
    <w:rsid w:val="006451FA"/>
    <w:rsid w:val="006542A7"/>
    <w:rsid w:val="006545D7"/>
    <w:rsid w:val="00655EE9"/>
    <w:rsid w:val="00656C4D"/>
    <w:rsid w:val="00660461"/>
    <w:rsid w:val="00662314"/>
    <w:rsid w:val="006656B7"/>
    <w:rsid w:val="00671186"/>
    <w:rsid w:val="006720EC"/>
    <w:rsid w:val="0067300D"/>
    <w:rsid w:val="00673199"/>
    <w:rsid w:val="006744A5"/>
    <w:rsid w:val="00674C34"/>
    <w:rsid w:val="0067611A"/>
    <w:rsid w:val="0067722D"/>
    <w:rsid w:val="00687C8A"/>
    <w:rsid w:val="006922C0"/>
    <w:rsid w:val="00692B51"/>
    <w:rsid w:val="006A5C50"/>
    <w:rsid w:val="006A6F07"/>
    <w:rsid w:val="006B00FC"/>
    <w:rsid w:val="006B2654"/>
    <w:rsid w:val="006C08CB"/>
    <w:rsid w:val="006C49EE"/>
    <w:rsid w:val="006C55C9"/>
    <w:rsid w:val="006C5617"/>
    <w:rsid w:val="006D171E"/>
    <w:rsid w:val="006D298F"/>
    <w:rsid w:val="006D40C6"/>
    <w:rsid w:val="006D4D24"/>
    <w:rsid w:val="006E0D67"/>
    <w:rsid w:val="006E1831"/>
    <w:rsid w:val="006E1B20"/>
    <w:rsid w:val="006E229E"/>
    <w:rsid w:val="006E22E7"/>
    <w:rsid w:val="006E33E7"/>
    <w:rsid w:val="006E3B36"/>
    <w:rsid w:val="006E3DAF"/>
    <w:rsid w:val="006E5716"/>
    <w:rsid w:val="006E67AA"/>
    <w:rsid w:val="006E7E15"/>
    <w:rsid w:val="006F069A"/>
    <w:rsid w:val="006F101B"/>
    <w:rsid w:val="006F20E0"/>
    <w:rsid w:val="006F46D3"/>
    <w:rsid w:val="006F4F52"/>
    <w:rsid w:val="006F649A"/>
    <w:rsid w:val="006F7207"/>
    <w:rsid w:val="00705176"/>
    <w:rsid w:val="0071227A"/>
    <w:rsid w:val="007138C3"/>
    <w:rsid w:val="00716907"/>
    <w:rsid w:val="00721F79"/>
    <w:rsid w:val="007228AD"/>
    <w:rsid w:val="007243CD"/>
    <w:rsid w:val="00726A97"/>
    <w:rsid w:val="007302B3"/>
    <w:rsid w:val="00730733"/>
    <w:rsid w:val="00730E3A"/>
    <w:rsid w:val="00730F12"/>
    <w:rsid w:val="00736AAF"/>
    <w:rsid w:val="007409F9"/>
    <w:rsid w:val="00740A52"/>
    <w:rsid w:val="00740C33"/>
    <w:rsid w:val="007421D5"/>
    <w:rsid w:val="00742EE2"/>
    <w:rsid w:val="007474E6"/>
    <w:rsid w:val="00755CBB"/>
    <w:rsid w:val="0076207A"/>
    <w:rsid w:val="007623BE"/>
    <w:rsid w:val="00762A9B"/>
    <w:rsid w:val="0076502B"/>
    <w:rsid w:val="007650CC"/>
    <w:rsid w:val="00765B2A"/>
    <w:rsid w:val="0077263D"/>
    <w:rsid w:val="00773911"/>
    <w:rsid w:val="0077417B"/>
    <w:rsid w:val="00777389"/>
    <w:rsid w:val="0078362F"/>
    <w:rsid w:val="00783A34"/>
    <w:rsid w:val="00783B22"/>
    <w:rsid w:val="0078404E"/>
    <w:rsid w:val="00791977"/>
    <w:rsid w:val="00791A8E"/>
    <w:rsid w:val="00792C5B"/>
    <w:rsid w:val="00792EBA"/>
    <w:rsid w:val="007A073D"/>
    <w:rsid w:val="007A19DC"/>
    <w:rsid w:val="007A29B5"/>
    <w:rsid w:val="007A2D5D"/>
    <w:rsid w:val="007A3472"/>
    <w:rsid w:val="007A3A2C"/>
    <w:rsid w:val="007A4CE3"/>
    <w:rsid w:val="007A5BE4"/>
    <w:rsid w:val="007A6497"/>
    <w:rsid w:val="007A74A2"/>
    <w:rsid w:val="007B07D2"/>
    <w:rsid w:val="007B1C26"/>
    <w:rsid w:val="007B425C"/>
    <w:rsid w:val="007B5F78"/>
    <w:rsid w:val="007B7141"/>
    <w:rsid w:val="007C1A1B"/>
    <w:rsid w:val="007C3EC4"/>
    <w:rsid w:val="007C4E98"/>
    <w:rsid w:val="007C5AB1"/>
    <w:rsid w:val="007C6B52"/>
    <w:rsid w:val="007C7EB9"/>
    <w:rsid w:val="007D1341"/>
    <w:rsid w:val="007D16C5"/>
    <w:rsid w:val="007D4015"/>
    <w:rsid w:val="007D4EB4"/>
    <w:rsid w:val="007D6D1E"/>
    <w:rsid w:val="007D7C6B"/>
    <w:rsid w:val="007E035A"/>
    <w:rsid w:val="007E2290"/>
    <w:rsid w:val="007E5DE9"/>
    <w:rsid w:val="007F1284"/>
    <w:rsid w:val="007F474F"/>
    <w:rsid w:val="007F4854"/>
    <w:rsid w:val="007F6386"/>
    <w:rsid w:val="007F6F43"/>
    <w:rsid w:val="007F74ED"/>
    <w:rsid w:val="0080115A"/>
    <w:rsid w:val="00802E54"/>
    <w:rsid w:val="0080690E"/>
    <w:rsid w:val="008069ED"/>
    <w:rsid w:val="00810B1A"/>
    <w:rsid w:val="00813702"/>
    <w:rsid w:val="00813A0E"/>
    <w:rsid w:val="00813F3A"/>
    <w:rsid w:val="00814220"/>
    <w:rsid w:val="00815F40"/>
    <w:rsid w:val="0081696A"/>
    <w:rsid w:val="0081753F"/>
    <w:rsid w:val="0082005D"/>
    <w:rsid w:val="008207EB"/>
    <w:rsid w:val="00820B93"/>
    <w:rsid w:val="00822384"/>
    <w:rsid w:val="00823746"/>
    <w:rsid w:val="00825764"/>
    <w:rsid w:val="008257EB"/>
    <w:rsid w:val="00826EB8"/>
    <w:rsid w:val="00833BB4"/>
    <w:rsid w:val="00840192"/>
    <w:rsid w:val="00844530"/>
    <w:rsid w:val="008470B3"/>
    <w:rsid w:val="008512FC"/>
    <w:rsid w:val="0085151A"/>
    <w:rsid w:val="00855CEF"/>
    <w:rsid w:val="008561A2"/>
    <w:rsid w:val="00856F79"/>
    <w:rsid w:val="0085726A"/>
    <w:rsid w:val="0086279F"/>
    <w:rsid w:val="00862FE4"/>
    <w:rsid w:val="0086389A"/>
    <w:rsid w:val="00866557"/>
    <w:rsid w:val="00866B1B"/>
    <w:rsid w:val="00871054"/>
    <w:rsid w:val="0087404C"/>
    <w:rsid w:val="008747FC"/>
    <w:rsid w:val="00874D3F"/>
    <w:rsid w:val="0087605E"/>
    <w:rsid w:val="00880D6C"/>
    <w:rsid w:val="0089578B"/>
    <w:rsid w:val="008A1983"/>
    <w:rsid w:val="008A2340"/>
    <w:rsid w:val="008A41EE"/>
    <w:rsid w:val="008B1E52"/>
    <w:rsid w:val="008B1FEE"/>
    <w:rsid w:val="008B5D1A"/>
    <w:rsid w:val="008B61BC"/>
    <w:rsid w:val="008B7483"/>
    <w:rsid w:val="008C10E9"/>
    <w:rsid w:val="008C215D"/>
    <w:rsid w:val="008C5040"/>
    <w:rsid w:val="008C5DDE"/>
    <w:rsid w:val="008C638F"/>
    <w:rsid w:val="008D41AF"/>
    <w:rsid w:val="008D6583"/>
    <w:rsid w:val="008E34B1"/>
    <w:rsid w:val="008E3C79"/>
    <w:rsid w:val="008E7F48"/>
    <w:rsid w:val="008F21DC"/>
    <w:rsid w:val="008F2C7B"/>
    <w:rsid w:val="008F3764"/>
    <w:rsid w:val="008F488D"/>
    <w:rsid w:val="008F499F"/>
    <w:rsid w:val="008F5599"/>
    <w:rsid w:val="008F726A"/>
    <w:rsid w:val="00900294"/>
    <w:rsid w:val="00902D39"/>
    <w:rsid w:val="00903C32"/>
    <w:rsid w:val="00911070"/>
    <w:rsid w:val="009120A0"/>
    <w:rsid w:val="009131D0"/>
    <w:rsid w:val="00916B16"/>
    <w:rsid w:val="009173B9"/>
    <w:rsid w:val="00920116"/>
    <w:rsid w:val="0092072D"/>
    <w:rsid w:val="00922847"/>
    <w:rsid w:val="009249FA"/>
    <w:rsid w:val="00925ACB"/>
    <w:rsid w:val="00927128"/>
    <w:rsid w:val="00927164"/>
    <w:rsid w:val="0093335D"/>
    <w:rsid w:val="0093344E"/>
    <w:rsid w:val="00935E0C"/>
    <w:rsid w:val="0093613E"/>
    <w:rsid w:val="00937D26"/>
    <w:rsid w:val="00940936"/>
    <w:rsid w:val="00943026"/>
    <w:rsid w:val="00960711"/>
    <w:rsid w:val="00961249"/>
    <w:rsid w:val="00965EEF"/>
    <w:rsid w:val="00966B81"/>
    <w:rsid w:val="00966E10"/>
    <w:rsid w:val="009738B4"/>
    <w:rsid w:val="00977089"/>
    <w:rsid w:val="009823E0"/>
    <w:rsid w:val="009823E5"/>
    <w:rsid w:val="00983C80"/>
    <w:rsid w:val="00983F4D"/>
    <w:rsid w:val="0098740E"/>
    <w:rsid w:val="009916B0"/>
    <w:rsid w:val="00993BA8"/>
    <w:rsid w:val="00995ABB"/>
    <w:rsid w:val="009A0581"/>
    <w:rsid w:val="009A3325"/>
    <w:rsid w:val="009A3C29"/>
    <w:rsid w:val="009A42F5"/>
    <w:rsid w:val="009A7A7D"/>
    <w:rsid w:val="009B1B8E"/>
    <w:rsid w:val="009B2444"/>
    <w:rsid w:val="009B41E1"/>
    <w:rsid w:val="009B7ABB"/>
    <w:rsid w:val="009C008A"/>
    <w:rsid w:val="009C0B74"/>
    <w:rsid w:val="009C4C27"/>
    <w:rsid w:val="009C63A1"/>
    <w:rsid w:val="009C7720"/>
    <w:rsid w:val="009D01D1"/>
    <w:rsid w:val="009D1BBA"/>
    <w:rsid w:val="009D1F32"/>
    <w:rsid w:val="009D52CA"/>
    <w:rsid w:val="009E144C"/>
    <w:rsid w:val="009E48A1"/>
    <w:rsid w:val="009E7F06"/>
    <w:rsid w:val="009F1CFE"/>
    <w:rsid w:val="009F5060"/>
    <w:rsid w:val="009F5E49"/>
    <w:rsid w:val="009F6CE7"/>
    <w:rsid w:val="009F6F83"/>
    <w:rsid w:val="009F7A00"/>
    <w:rsid w:val="00A01B6D"/>
    <w:rsid w:val="00A02399"/>
    <w:rsid w:val="00A03C0E"/>
    <w:rsid w:val="00A07447"/>
    <w:rsid w:val="00A10C9E"/>
    <w:rsid w:val="00A1142A"/>
    <w:rsid w:val="00A12492"/>
    <w:rsid w:val="00A15383"/>
    <w:rsid w:val="00A23AFA"/>
    <w:rsid w:val="00A26E80"/>
    <w:rsid w:val="00A31B3E"/>
    <w:rsid w:val="00A36D98"/>
    <w:rsid w:val="00A372C4"/>
    <w:rsid w:val="00A42F13"/>
    <w:rsid w:val="00A45643"/>
    <w:rsid w:val="00A51CE7"/>
    <w:rsid w:val="00A532F3"/>
    <w:rsid w:val="00A549EB"/>
    <w:rsid w:val="00A60415"/>
    <w:rsid w:val="00A60B74"/>
    <w:rsid w:val="00A61CB0"/>
    <w:rsid w:val="00A639EA"/>
    <w:rsid w:val="00A64447"/>
    <w:rsid w:val="00A672BD"/>
    <w:rsid w:val="00A67C6D"/>
    <w:rsid w:val="00A71484"/>
    <w:rsid w:val="00A74E80"/>
    <w:rsid w:val="00A76CAB"/>
    <w:rsid w:val="00A84585"/>
    <w:rsid w:val="00A8489E"/>
    <w:rsid w:val="00A918E7"/>
    <w:rsid w:val="00A93E60"/>
    <w:rsid w:val="00AA1880"/>
    <w:rsid w:val="00AA270D"/>
    <w:rsid w:val="00AA3959"/>
    <w:rsid w:val="00AA4AC1"/>
    <w:rsid w:val="00AA6880"/>
    <w:rsid w:val="00AA7105"/>
    <w:rsid w:val="00AA7BF1"/>
    <w:rsid w:val="00AB02A7"/>
    <w:rsid w:val="00AC29F3"/>
    <w:rsid w:val="00AC4DC8"/>
    <w:rsid w:val="00AD1065"/>
    <w:rsid w:val="00AD154E"/>
    <w:rsid w:val="00AD2005"/>
    <w:rsid w:val="00AD7C6C"/>
    <w:rsid w:val="00AE105D"/>
    <w:rsid w:val="00AE19B3"/>
    <w:rsid w:val="00AE24C1"/>
    <w:rsid w:val="00AE32E7"/>
    <w:rsid w:val="00AE5038"/>
    <w:rsid w:val="00B02113"/>
    <w:rsid w:val="00B0218C"/>
    <w:rsid w:val="00B024C3"/>
    <w:rsid w:val="00B02BAA"/>
    <w:rsid w:val="00B03EF8"/>
    <w:rsid w:val="00B04108"/>
    <w:rsid w:val="00B0488E"/>
    <w:rsid w:val="00B10154"/>
    <w:rsid w:val="00B151F1"/>
    <w:rsid w:val="00B15CAD"/>
    <w:rsid w:val="00B17D79"/>
    <w:rsid w:val="00B17E3C"/>
    <w:rsid w:val="00B231E5"/>
    <w:rsid w:val="00B24303"/>
    <w:rsid w:val="00B255A8"/>
    <w:rsid w:val="00B263DB"/>
    <w:rsid w:val="00B3004A"/>
    <w:rsid w:val="00B31F87"/>
    <w:rsid w:val="00B41B36"/>
    <w:rsid w:val="00B521E4"/>
    <w:rsid w:val="00B56D00"/>
    <w:rsid w:val="00B57817"/>
    <w:rsid w:val="00B60903"/>
    <w:rsid w:val="00B628E8"/>
    <w:rsid w:val="00B666FF"/>
    <w:rsid w:val="00B66DD2"/>
    <w:rsid w:val="00B67254"/>
    <w:rsid w:val="00B75569"/>
    <w:rsid w:val="00B76231"/>
    <w:rsid w:val="00B82248"/>
    <w:rsid w:val="00B92AFE"/>
    <w:rsid w:val="00B97930"/>
    <w:rsid w:val="00BA26D3"/>
    <w:rsid w:val="00BA2CFC"/>
    <w:rsid w:val="00BA3439"/>
    <w:rsid w:val="00BA523D"/>
    <w:rsid w:val="00BB1531"/>
    <w:rsid w:val="00BB1ABE"/>
    <w:rsid w:val="00BB4B8C"/>
    <w:rsid w:val="00BC19DA"/>
    <w:rsid w:val="00BC4BBD"/>
    <w:rsid w:val="00BC4CEF"/>
    <w:rsid w:val="00BD1FE9"/>
    <w:rsid w:val="00BD5A2B"/>
    <w:rsid w:val="00BD6C9E"/>
    <w:rsid w:val="00BE0C50"/>
    <w:rsid w:val="00BE19DB"/>
    <w:rsid w:val="00BE7B0A"/>
    <w:rsid w:val="00BF1E3B"/>
    <w:rsid w:val="00BF3F8D"/>
    <w:rsid w:val="00C011FB"/>
    <w:rsid w:val="00C02B87"/>
    <w:rsid w:val="00C04153"/>
    <w:rsid w:val="00C0498E"/>
    <w:rsid w:val="00C05880"/>
    <w:rsid w:val="00C1274A"/>
    <w:rsid w:val="00C127F9"/>
    <w:rsid w:val="00C31C00"/>
    <w:rsid w:val="00C31E93"/>
    <w:rsid w:val="00C325C9"/>
    <w:rsid w:val="00C36206"/>
    <w:rsid w:val="00C36A9F"/>
    <w:rsid w:val="00C4086D"/>
    <w:rsid w:val="00C427BF"/>
    <w:rsid w:val="00C436B5"/>
    <w:rsid w:val="00C44E85"/>
    <w:rsid w:val="00C50477"/>
    <w:rsid w:val="00C51ECE"/>
    <w:rsid w:val="00C53C44"/>
    <w:rsid w:val="00C5620F"/>
    <w:rsid w:val="00C56814"/>
    <w:rsid w:val="00C618E7"/>
    <w:rsid w:val="00C619EE"/>
    <w:rsid w:val="00C6349F"/>
    <w:rsid w:val="00C63B3E"/>
    <w:rsid w:val="00C65EA0"/>
    <w:rsid w:val="00C67B64"/>
    <w:rsid w:val="00C71F7B"/>
    <w:rsid w:val="00C7369B"/>
    <w:rsid w:val="00C738CD"/>
    <w:rsid w:val="00C75344"/>
    <w:rsid w:val="00C7614E"/>
    <w:rsid w:val="00C76E96"/>
    <w:rsid w:val="00C84566"/>
    <w:rsid w:val="00C90E55"/>
    <w:rsid w:val="00C93E20"/>
    <w:rsid w:val="00C94B63"/>
    <w:rsid w:val="00C97A95"/>
    <w:rsid w:val="00CA09BE"/>
    <w:rsid w:val="00CA1896"/>
    <w:rsid w:val="00CA2132"/>
    <w:rsid w:val="00CA248B"/>
    <w:rsid w:val="00CA325F"/>
    <w:rsid w:val="00CA3DD7"/>
    <w:rsid w:val="00CB07D9"/>
    <w:rsid w:val="00CB5B28"/>
    <w:rsid w:val="00CC120E"/>
    <w:rsid w:val="00CC15EC"/>
    <w:rsid w:val="00CC349B"/>
    <w:rsid w:val="00CC3C08"/>
    <w:rsid w:val="00CC3D6E"/>
    <w:rsid w:val="00CC42D8"/>
    <w:rsid w:val="00CC4D13"/>
    <w:rsid w:val="00CC7E00"/>
    <w:rsid w:val="00CD34CE"/>
    <w:rsid w:val="00CD3E2E"/>
    <w:rsid w:val="00CE4F54"/>
    <w:rsid w:val="00CE6047"/>
    <w:rsid w:val="00CF0131"/>
    <w:rsid w:val="00CF0AB2"/>
    <w:rsid w:val="00CF27CA"/>
    <w:rsid w:val="00CF3717"/>
    <w:rsid w:val="00CF3C73"/>
    <w:rsid w:val="00CF3C9D"/>
    <w:rsid w:val="00CF5371"/>
    <w:rsid w:val="00D0022F"/>
    <w:rsid w:val="00D00257"/>
    <w:rsid w:val="00D0323A"/>
    <w:rsid w:val="00D05149"/>
    <w:rsid w:val="00D0559F"/>
    <w:rsid w:val="00D05C6B"/>
    <w:rsid w:val="00D077E9"/>
    <w:rsid w:val="00D204DC"/>
    <w:rsid w:val="00D2311D"/>
    <w:rsid w:val="00D3174A"/>
    <w:rsid w:val="00D35810"/>
    <w:rsid w:val="00D364FC"/>
    <w:rsid w:val="00D37EC3"/>
    <w:rsid w:val="00D4047A"/>
    <w:rsid w:val="00D42CB7"/>
    <w:rsid w:val="00D43201"/>
    <w:rsid w:val="00D44045"/>
    <w:rsid w:val="00D4548D"/>
    <w:rsid w:val="00D46230"/>
    <w:rsid w:val="00D4764F"/>
    <w:rsid w:val="00D47B46"/>
    <w:rsid w:val="00D525D5"/>
    <w:rsid w:val="00D5413D"/>
    <w:rsid w:val="00D553DD"/>
    <w:rsid w:val="00D570A9"/>
    <w:rsid w:val="00D60AF6"/>
    <w:rsid w:val="00D611AE"/>
    <w:rsid w:val="00D70768"/>
    <w:rsid w:val="00D70D02"/>
    <w:rsid w:val="00D770C7"/>
    <w:rsid w:val="00D807FA"/>
    <w:rsid w:val="00D86945"/>
    <w:rsid w:val="00D90290"/>
    <w:rsid w:val="00D91C14"/>
    <w:rsid w:val="00D95477"/>
    <w:rsid w:val="00DA12EF"/>
    <w:rsid w:val="00DA57A0"/>
    <w:rsid w:val="00DA7EE9"/>
    <w:rsid w:val="00DB0392"/>
    <w:rsid w:val="00DB1385"/>
    <w:rsid w:val="00DB211E"/>
    <w:rsid w:val="00DB41C9"/>
    <w:rsid w:val="00DB43E2"/>
    <w:rsid w:val="00DB593D"/>
    <w:rsid w:val="00DB6BFC"/>
    <w:rsid w:val="00DB7ABF"/>
    <w:rsid w:val="00DC2FAD"/>
    <w:rsid w:val="00DC5E30"/>
    <w:rsid w:val="00DC6C18"/>
    <w:rsid w:val="00DD093C"/>
    <w:rsid w:val="00DD0F2A"/>
    <w:rsid w:val="00DD152F"/>
    <w:rsid w:val="00DD5AB4"/>
    <w:rsid w:val="00DE05B7"/>
    <w:rsid w:val="00DE213F"/>
    <w:rsid w:val="00DE5B44"/>
    <w:rsid w:val="00DE5EDD"/>
    <w:rsid w:val="00DE69C4"/>
    <w:rsid w:val="00DF027C"/>
    <w:rsid w:val="00DF3664"/>
    <w:rsid w:val="00DF522E"/>
    <w:rsid w:val="00E00A32"/>
    <w:rsid w:val="00E025D6"/>
    <w:rsid w:val="00E035CE"/>
    <w:rsid w:val="00E07497"/>
    <w:rsid w:val="00E07842"/>
    <w:rsid w:val="00E10598"/>
    <w:rsid w:val="00E214AD"/>
    <w:rsid w:val="00E22ACD"/>
    <w:rsid w:val="00E243D0"/>
    <w:rsid w:val="00E24F8D"/>
    <w:rsid w:val="00E2672D"/>
    <w:rsid w:val="00E27DBF"/>
    <w:rsid w:val="00E33A6A"/>
    <w:rsid w:val="00E34593"/>
    <w:rsid w:val="00E35729"/>
    <w:rsid w:val="00E3654B"/>
    <w:rsid w:val="00E36571"/>
    <w:rsid w:val="00E437D6"/>
    <w:rsid w:val="00E43DB0"/>
    <w:rsid w:val="00E447ED"/>
    <w:rsid w:val="00E470DA"/>
    <w:rsid w:val="00E50EFB"/>
    <w:rsid w:val="00E527BA"/>
    <w:rsid w:val="00E54223"/>
    <w:rsid w:val="00E5505B"/>
    <w:rsid w:val="00E55122"/>
    <w:rsid w:val="00E620B0"/>
    <w:rsid w:val="00E642B7"/>
    <w:rsid w:val="00E654E2"/>
    <w:rsid w:val="00E700C9"/>
    <w:rsid w:val="00E80720"/>
    <w:rsid w:val="00E8167F"/>
    <w:rsid w:val="00E81B40"/>
    <w:rsid w:val="00E83F04"/>
    <w:rsid w:val="00E86FB0"/>
    <w:rsid w:val="00E9193B"/>
    <w:rsid w:val="00E92C7C"/>
    <w:rsid w:val="00E93FFA"/>
    <w:rsid w:val="00E96C7C"/>
    <w:rsid w:val="00EA0A2F"/>
    <w:rsid w:val="00EA1511"/>
    <w:rsid w:val="00EA61BF"/>
    <w:rsid w:val="00EA6FD0"/>
    <w:rsid w:val="00EB08F1"/>
    <w:rsid w:val="00EB0973"/>
    <w:rsid w:val="00EB0D79"/>
    <w:rsid w:val="00EB1E66"/>
    <w:rsid w:val="00EB2593"/>
    <w:rsid w:val="00EB4641"/>
    <w:rsid w:val="00EB5450"/>
    <w:rsid w:val="00EB6079"/>
    <w:rsid w:val="00EB6D54"/>
    <w:rsid w:val="00EC3350"/>
    <w:rsid w:val="00EC3573"/>
    <w:rsid w:val="00EC3ABE"/>
    <w:rsid w:val="00EC4473"/>
    <w:rsid w:val="00EC4C0C"/>
    <w:rsid w:val="00ED259A"/>
    <w:rsid w:val="00ED4652"/>
    <w:rsid w:val="00ED4992"/>
    <w:rsid w:val="00EE52A5"/>
    <w:rsid w:val="00EF18B1"/>
    <w:rsid w:val="00EF2259"/>
    <w:rsid w:val="00EF50C0"/>
    <w:rsid w:val="00EF555B"/>
    <w:rsid w:val="00F00366"/>
    <w:rsid w:val="00F027BB"/>
    <w:rsid w:val="00F04E6F"/>
    <w:rsid w:val="00F10DAD"/>
    <w:rsid w:val="00F11DCF"/>
    <w:rsid w:val="00F1471F"/>
    <w:rsid w:val="00F162EA"/>
    <w:rsid w:val="00F1682B"/>
    <w:rsid w:val="00F202F7"/>
    <w:rsid w:val="00F20AAA"/>
    <w:rsid w:val="00F21069"/>
    <w:rsid w:val="00F3050E"/>
    <w:rsid w:val="00F31244"/>
    <w:rsid w:val="00F31A8A"/>
    <w:rsid w:val="00F3268E"/>
    <w:rsid w:val="00F33752"/>
    <w:rsid w:val="00F33851"/>
    <w:rsid w:val="00F33DCC"/>
    <w:rsid w:val="00F357BA"/>
    <w:rsid w:val="00F37AFB"/>
    <w:rsid w:val="00F37FAD"/>
    <w:rsid w:val="00F42960"/>
    <w:rsid w:val="00F42C58"/>
    <w:rsid w:val="00F444FF"/>
    <w:rsid w:val="00F47E26"/>
    <w:rsid w:val="00F50BA3"/>
    <w:rsid w:val="00F516FE"/>
    <w:rsid w:val="00F523DF"/>
    <w:rsid w:val="00F52D27"/>
    <w:rsid w:val="00F603BC"/>
    <w:rsid w:val="00F6068F"/>
    <w:rsid w:val="00F60CCF"/>
    <w:rsid w:val="00F6638B"/>
    <w:rsid w:val="00F66B97"/>
    <w:rsid w:val="00F66CB4"/>
    <w:rsid w:val="00F66FA8"/>
    <w:rsid w:val="00F6717C"/>
    <w:rsid w:val="00F67CE7"/>
    <w:rsid w:val="00F75106"/>
    <w:rsid w:val="00F80A19"/>
    <w:rsid w:val="00F828DC"/>
    <w:rsid w:val="00F82B2C"/>
    <w:rsid w:val="00F82EE7"/>
    <w:rsid w:val="00F830E5"/>
    <w:rsid w:val="00F83527"/>
    <w:rsid w:val="00F87B48"/>
    <w:rsid w:val="00F947CD"/>
    <w:rsid w:val="00FA63F1"/>
    <w:rsid w:val="00FB1644"/>
    <w:rsid w:val="00FB620C"/>
    <w:rsid w:val="00FB71FA"/>
    <w:rsid w:val="00FC1BFD"/>
    <w:rsid w:val="00FD0283"/>
    <w:rsid w:val="00FD05BB"/>
    <w:rsid w:val="00FD06E4"/>
    <w:rsid w:val="00FD2FC6"/>
    <w:rsid w:val="00FD4507"/>
    <w:rsid w:val="00FD583F"/>
    <w:rsid w:val="00FD671E"/>
    <w:rsid w:val="00FD7488"/>
    <w:rsid w:val="00FD76D5"/>
    <w:rsid w:val="00FE664B"/>
    <w:rsid w:val="00FF07A5"/>
    <w:rsid w:val="00FF16B4"/>
    <w:rsid w:val="00FF5546"/>
    <w:rsid w:val="00FF63E9"/>
    <w:rsid w:val="00FF67A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FE6904"/>
  <w15:docId w15:val="{7E26B783-ECA0-4F9E-8228-F1174B33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473C2C"/>
    <w:pPr>
      <w:spacing w:after="0"/>
    </w:pPr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473C2C"/>
    <w:pPr>
      <w:keepNext/>
      <w:spacing w:before="240" w:after="60"/>
      <w:outlineLvl w:val="0"/>
    </w:pPr>
    <w:rPr>
      <w:rFonts w:ascii="Arial" w:eastAsiaTheme="majorEastAsia" w:hAnsi="Arial" w:cs="Arial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473C2C"/>
    <w:pPr>
      <w:keepNext/>
      <w:spacing w:after="240" w:line="240" w:lineRule="auto"/>
      <w:outlineLvl w:val="1"/>
    </w:pPr>
    <w:rPr>
      <w:rFonts w:eastAsiaTheme="majorEastAsia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unhideWhenUsed/>
    <w:qFormat/>
    <w:rsid w:val="00473C2C"/>
    <w:pPr>
      <w:keepNext/>
      <w:keepLines/>
      <w:spacing w:before="40"/>
      <w:outlineLvl w:val="2"/>
    </w:pPr>
    <w:rPr>
      <w:rFonts w:ascii="Arial" w:eastAsiaTheme="majorEastAsia" w:hAnsi="Arial" w:cs="Arial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473C2C"/>
    <w:pPr>
      <w:keepNext/>
      <w:keepLines/>
      <w:spacing w:before="40"/>
      <w:outlineLvl w:val="3"/>
    </w:pPr>
    <w:rPr>
      <w:rFonts w:ascii="Arial" w:eastAsiaTheme="majorEastAsia" w:hAnsi="Arial" w:cs="Arial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473C2C"/>
    <w:pPr>
      <w:keepNext/>
      <w:keepLines/>
      <w:spacing w:before="40"/>
      <w:outlineLvl w:val="4"/>
    </w:pPr>
    <w:rPr>
      <w:rFonts w:ascii="Arial" w:eastAsiaTheme="majorEastAsia" w:hAnsi="Arial" w:cs="Arial"/>
      <w:color w:val="013A57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473C2C"/>
    <w:pPr>
      <w:keepNext/>
      <w:keepLines/>
      <w:spacing w:before="40"/>
      <w:outlineLvl w:val="5"/>
    </w:pPr>
    <w:rPr>
      <w:rFonts w:ascii="Arial" w:eastAsiaTheme="majorEastAsia" w:hAnsi="Arial" w:cs="Arial"/>
      <w:color w:val="012639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473C2C"/>
    <w:pPr>
      <w:keepNext/>
      <w:keepLines/>
      <w:spacing w:before="40"/>
      <w:outlineLvl w:val="6"/>
    </w:pPr>
    <w:rPr>
      <w:rFonts w:ascii="Arial" w:eastAsiaTheme="majorEastAsia" w:hAnsi="Arial" w:cs="Arial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473C2C"/>
    <w:pPr>
      <w:keepNext/>
      <w:keepLines/>
      <w:spacing w:before="40"/>
      <w:outlineLvl w:val="7"/>
    </w:pPr>
    <w:rPr>
      <w:rFonts w:ascii="Arial" w:eastAsiaTheme="majorEastAsia" w:hAnsi="Arial" w:cs="Arial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473C2C"/>
    <w:pPr>
      <w:keepNext/>
      <w:keepLines/>
      <w:spacing w:before="40"/>
      <w:outlineLvl w:val="8"/>
    </w:pPr>
    <w:rPr>
      <w:rFonts w:ascii="Arial" w:eastAsiaTheme="majorEastAsia" w:hAnsi="Arial" w:cs="Arial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473C2C"/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3"/>
    <w:link w:val="a6"/>
    <w:uiPriority w:val="99"/>
    <w:semiHidden/>
    <w:rsid w:val="00473C2C"/>
    <w:rPr>
      <w:rFonts w:ascii="Tahoma" w:eastAsiaTheme="minorEastAsia" w:hAnsi="Tahoma" w:cs="Tahoma"/>
      <w:b/>
      <w:color w:val="082A75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473C2C"/>
    <w:pPr>
      <w:spacing w:after="200" w:line="240" w:lineRule="auto"/>
    </w:pPr>
    <w:rPr>
      <w:rFonts w:ascii="Arial" w:eastAsiaTheme="majorEastAsia" w:hAnsi="Arial" w:cs="Arial"/>
      <w:bCs/>
      <w:sz w:val="72"/>
      <w:szCs w:val="52"/>
    </w:rPr>
  </w:style>
  <w:style w:type="character" w:customStyle="1" w:styleId="Char0">
    <w:name w:val="Τίτλος Char"/>
    <w:basedOn w:val="a3"/>
    <w:link w:val="a7"/>
    <w:uiPriority w:val="1"/>
    <w:rsid w:val="00473C2C"/>
    <w:rPr>
      <w:rFonts w:ascii="Arial" w:eastAsiaTheme="majorEastAsia" w:hAnsi="Arial" w:cs="Arial"/>
      <w:b/>
      <w:bCs/>
      <w:color w:val="082A75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473C2C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Υπότιτλος Char"/>
    <w:basedOn w:val="a3"/>
    <w:link w:val="a8"/>
    <w:uiPriority w:val="2"/>
    <w:rsid w:val="00473C2C"/>
    <w:rPr>
      <w:rFonts w:ascii="Calibri" w:eastAsiaTheme="minorEastAsia" w:hAnsi="Calibri" w:cs="Calibri"/>
      <w:caps/>
      <w:color w:val="082A75" w:themeColor="text2"/>
      <w:spacing w:val="20"/>
      <w:sz w:val="32"/>
      <w:szCs w:val="22"/>
    </w:rPr>
  </w:style>
  <w:style w:type="character" w:customStyle="1" w:styleId="1Char">
    <w:name w:val="Επικεφαλίδα 1 Char"/>
    <w:basedOn w:val="a3"/>
    <w:link w:val="1"/>
    <w:uiPriority w:val="4"/>
    <w:rsid w:val="00473C2C"/>
    <w:rPr>
      <w:rFonts w:ascii="Arial" w:eastAsiaTheme="majorEastAsia" w:hAnsi="Arial" w:cs="Arial"/>
      <w:b/>
      <w:color w:val="061F57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473C2C"/>
  </w:style>
  <w:style w:type="character" w:customStyle="1" w:styleId="Char2">
    <w:name w:val="Κεφαλίδα Char"/>
    <w:basedOn w:val="a3"/>
    <w:link w:val="a9"/>
    <w:uiPriority w:val="8"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473C2C"/>
  </w:style>
  <w:style w:type="character" w:customStyle="1" w:styleId="Char3">
    <w:name w:val="Υποσέλιδο Char"/>
    <w:basedOn w:val="a3"/>
    <w:link w:val="aa"/>
    <w:uiPriority w:val="99"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customStyle="1" w:styleId="ab">
    <w:name w:val="Όνομα"/>
    <w:basedOn w:val="a2"/>
    <w:uiPriority w:val="3"/>
    <w:qFormat/>
    <w:rsid w:val="00473C2C"/>
    <w:pPr>
      <w:spacing w:line="240" w:lineRule="auto"/>
      <w:jc w:val="right"/>
    </w:pPr>
  </w:style>
  <w:style w:type="character" w:customStyle="1" w:styleId="2Char">
    <w:name w:val="Επικεφαλίδα 2 Char"/>
    <w:basedOn w:val="a3"/>
    <w:link w:val="21"/>
    <w:uiPriority w:val="4"/>
    <w:rsid w:val="00473C2C"/>
    <w:rPr>
      <w:rFonts w:ascii="Calibri" w:eastAsiaTheme="majorEastAsia" w:hAnsi="Calibri" w:cs="Calibri"/>
      <w:color w:val="082A75" w:themeColor="text2"/>
      <w:sz w:val="36"/>
      <w:szCs w:val="26"/>
    </w:rPr>
  </w:style>
  <w:style w:type="table" w:styleId="ac">
    <w:name w:val="Table Grid"/>
    <w:basedOn w:val="a4"/>
    <w:uiPriority w:val="1"/>
    <w:rsid w:val="00473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3"/>
    <w:uiPriority w:val="99"/>
    <w:unhideWhenUsed/>
    <w:rsid w:val="00473C2C"/>
    <w:rPr>
      <w:rFonts w:ascii="Calibri" w:hAnsi="Calibri" w:cs="Calibri"/>
      <w:color w:val="808080"/>
    </w:rPr>
  </w:style>
  <w:style w:type="paragraph" w:customStyle="1" w:styleId="ae">
    <w:name w:val="Περιεχόμενο"/>
    <w:basedOn w:val="a2"/>
    <w:link w:val="Char4"/>
    <w:qFormat/>
    <w:rsid w:val="00473C2C"/>
    <w:rPr>
      <w:b w:val="0"/>
    </w:rPr>
  </w:style>
  <w:style w:type="paragraph" w:customStyle="1" w:styleId="af">
    <w:name w:val="Κείμενο έμφασης"/>
    <w:basedOn w:val="a2"/>
    <w:link w:val="Char5"/>
    <w:qFormat/>
    <w:rsid w:val="00473C2C"/>
  </w:style>
  <w:style w:type="character" w:customStyle="1" w:styleId="Char4">
    <w:name w:val="Char περιεχομένου"/>
    <w:basedOn w:val="a3"/>
    <w:link w:val="ae"/>
    <w:rsid w:val="00473C2C"/>
    <w:rPr>
      <w:rFonts w:ascii="Calibri" w:eastAsiaTheme="minorEastAsia" w:hAnsi="Calibri" w:cs="Calibri"/>
      <w:color w:val="082A75" w:themeColor="text2"/>
      <w:sz w:val="28"/>
      <w:szCs w:val="22"/>
    </w:rPr>
  </w:style>
  <w:style w:type="character" w:customStyle="1" w:styleId="Char5">
    <w:name w:val="Char κειμένου έμφασης"/>
    <w:basedOn w:val="a3"/>
    <w:link w:val="af"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character" w:styleId="af0">
    <w:name w:val="Mention"/>
    <w:basedOn w:val="a3"/>
    <w:uiPriority w:val="99"/>
    <w:semiHidden/>
    <w:unhideWhenUsed/>
    <w:rsid w:val="00473C2C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473C2C"/>
    <w:pPr>
      <w:numPr>
        <w:numId w:val="1"/>
      </w:numPr>
    </w:pPr>
  </w:style>
  <w:style w:type="numbering" w:styleId="1i">
    <w:name w:val="Outline List 1"/>
    <w:basedOn w:val="a5"/>
    <w:uiPriority w:val="99"/>
    <w:semiHidden/>
    <w:unhideWhenUsed/>
    <w:rsid w:val="00473C2C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473C2C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473C2C"/>
    <w:rPr>
      <w:rFonts w:ascii="Calibri" w:hAnsi="Calibri" w:cs="Calibri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473C2C"/>
    <w:pPr>
      <w:spacing w:line="240" w:lineRule="auto"/>
    </w:pPr>
    <w:rPr>
      <w:i/>
      <w:iCs/>
    </w:rPr>
  </w:style>
  <w:style w:type="character" w:customStyle="1" w:styleId="HTMLChar">
    <w:name w:val="Διεύθυνση HTML Char"/>
    <w:basedOn w:val="a3"/>
    <w:link w:val="HTML1"/>
    <w:uiPriority w:val="99"/>
    <w:semiHidden/>
    <w:rsid w:val="00473C2C"/>
    <w:rPr>
      <w:rFonts w:ascii="Calibri" w:eastAsiaTheme="minorEastAsia" w:hAnsi="Calibri" w:cs="Calibri"/>
      <w:b/>
      <w:i/>
      <w:iCs/>
      <w:color w:val="082A75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473C2C"/>
    <w:rPr>
      <w:rFonts w:ascii="Calibri" w:hAnsi="Calibri" w:cs="Calibri"/>
      <w:i/>
      <w:iCs/>
    </w:rPr>
  </w:style>
  <w:style w:type="character" w:styleId="HTML3">
    <w:name w:val="HTML Cite"/>
    <w:basedOn w:val="a3"/>
    <w:uiPriority w:val="99"/>
    <w:semiHidden/>
    <w:unhideWhenUsed/>
    <w:rsid w:val="00473C2C"/>
    <w:rPr>
      <w:rFonts w:ascii="Calibri" w:hAnsi="Calibri" w:cs="Calibri"/>
      <w:i/>
      <w:iCs/>
    </w:rPr>
  </w:style>
  <w:style w:type="character" w:styleId="HTML4">
    <w:name w:val="HTML Typewriter"/>
    <w:basedOn w:val="a3"/>
    <w:uiPriority w:val="99"/>
    <w:semiHidden/>
    <w:unhideWhenUsed/>
    <w:rsid w:val="00473C2C"/>
    <w:rPr>
      <w:rFonts w:ascii="Consolas" w:hAnsi="Consolas" w:cs="Calibri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473C2C"/>
    <w:rPr>
      <w:rFonts w:ascii="Consolas" w:hAnsi="Consolas" w:cs="Calibri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473C2C"/>
    <w:rPr>
      <w:rFonts w:ascii="Calibri" w:hAnsi="Calibri" w:cs="Calibri"/>
    </w:rPr>
  </w:style>
  <w:style w:type="character" w:styleId="HTML7">
    <w:name w:val="HTML Keyboard"/>
    <w:basedOn w:val="a3"/>
    <w:uiPriority w:val="99"/>
    <w:semiHidden/>
    <w:unhideWhenUsed/>
    <w:rsid w:val="00473C2C"/>
    <w:rPr>
      <w:rFonts w:ascii="Consolas" w:hAnsi="Consolas" w:cs="Calibri"/>
      <w:sz w:val="20"/>
      <w:szCs w:val="20"/>
    </w:rPr>
  </w:style>
  <w:style w:type="paragraph" w:styleId="-HTML">
    <w:name w:val="HTML Preformatted"/>
    <w:basedOn w:val="a2"/>
    <w:link w:val="-HTMLChar"/>
    <w:uiPriority w:val="99"/>
    <w:semiHidden/>
    <w:unhideWhenUsed/>
    <w:rsid w:val="00473C2C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-HTMLChar">
    <w:name w:val="Προ-διαμορφωμένο HTML Char"/>
    <w:basedOn w:val="a3"/>
    <w:link w:val="-HTML"/>
    <w:uiPriority w:val="99"/>
    <w:semiHidden/>
    <w:rsid w:val="00473C2C"/>
    <w:rPr>
      <w:rFonts w:ascii="Consolas" w:eastAsiaTheme="minorEastAsia" w:hAnsi="Consolas" w:cs="Calibri"/>
      <w:b/>
      <w:color w:val="082A75" w:themeColor="text2"/>
      <w:sz w:val="20"/>
      <w:szCs w:val="20"/>
    </w:rPr>
  </w:style>
  <w:style w:type="paragraph" w:styleId="10">
    <w:name w:val="toc 1"/>
    <w:basedOn w:val="a2"/>
    <w:next w:val="a2"/>
    <w:autoRedefine/>
    <w:uiPriority w:val="99"/>
    <w:semiHidden/>
    <w:unhideWhenUsed/>
    <w:rsid w:val="00473C2C"/>
    <w:pPr>
      <w:spacing w:after="100"/>
    </w:pPr>
  </w:style>
  <w:style w:type="paragraph" w:styleId="22">
    <w:name w:val="toc 2"/>
    <w:basedOn w:val="a2"/>
    <w:next w:val="a2"/>
    <w:autoRedefine/>
    <w:uiPriority w:val="99"/>
    <w:semiHidden/>
    <w:unhideWhenUsed/>
    <w:rsid w:val="00473C2C"/>
    <w:pPr>
      <w:spacing w:after="100"/>
      <w:ind w:left="280"/>
    </w:pPr>
  </w:style>
  <w:style w:type="paragraph" w:styleId="32">
    <w:name w:val="toc 3"/>
    <w:basedOn w:val="a2"/>
    <w:next w:val="a2"/>
    <w:autoRedefine/>
    <w:uiPriority w:val="99"/>
    <w:semiHidden/>
    <w:unhideWhenUsed/>
    <w:rsid w:val="00473C2C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473C2C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473C2C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473C2C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473C2C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473C2C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473C2C"/>
    <w:pPr>
      <w:spacing w:after="100"/>
      <w:ind w:left="2240"/>
    </w:pPr>
  </w:style>
  <w:style w:type="paragraph" w:styleId="af1">
    <w:name w:val="TOC Heading"/>
    <w:basedOn w:val="1"/>
    <w:next w:val="a2"/>
    <w:uiPriority w:val="39"/>
    <w:semiHidden/>
    <w:unhideWhenUsed/>
    <w:qFormat/>
    <w:rsid w:val="00473C2C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2">
    <w:name w:val="Subtle Reference"/>
    <w:basedOn w:val="a3"/>
    <w:uiPriority w:val="31"/>
    <w:semiHidden/>
    <w:unhideWhenUsed/>
    <w:qFormat/>
    <w:rsid w:val="00473C2C"/>
    <w:rPr>
      <w:rFonts w:ascii="Calibri" w:hAnsi="Calibri" w:cs="Calibri"/>
      <w:smallCaps/>
      <w:color w:val="3B33A2" w:themeColor="text1" w:themeTint="A5"/>
    </w:rPr>
  </w:style>
  <w:style w:type="character" w:styleId="af3">
    <w:name w:val="Subtle Emphasis"/>
    <w:basedOn w:val="a3"/>
    <w:uiPriority w:val="19"/>
    <w:semiHidden/>
    <w:unhideWhenUsed/>
    <w:qFormat/>
    <w:rsid w:val="00473C2C"/>
    <w:rPr>
      <w:rFonts w:ascii="Calibri" w:hAnsi="Calibri" w:cs="Calibri"/>
      <w:i/>
      <w:iCs/>
      <w:color w:val="2E287F" w:themeColor="text1" w:themeTint="BF"/>
    </w:rPr>
  </w:style>
  <w:style w:type="table" w:styleId="af4">
    <w:name w:val="Table Professional"/>
    <w:basedOn w:val="a4"/>
    <w:uiPriority w:val="99"/>
    <w:semiHidden/>
    <w:unhideWhenUsed/>
    <w:rsid w:val="00473C2C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5">
    <w:name w:val="Bibliography"/>
    <w:basedOn w:val="a2"/>
    <w:next w:val="a2"/>
    <w:uiPriority w:val="37"/>
    <w:semiHidden/>
    <w:unhideWhenUsed/>
    <w:rsid w:val="00473C2C"/>
  </w:style>
  <w:style w:type="character" w:styleId="af6">
    <w:name w:val="Book Title"/>
    <w:basedOn w:val="a3"/>
    <w:uiPriority w:val="33"/>
    <w:semiHidden/>
    <w:unhideWhenUsed/>
    <w:qFormat/>
    <w:rsid w:val="00473C2C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a3"/>
    <w:uiPriority w:val="99"/>
    <w:semiHidden/>
    <w:unhideWhenUsed/>
    <w:rsid w:val="00473C2C"/>
    <w:rPr>
      <w:rFonts w:ascii="Calibri" w:hAnsi="Calibri" w:cs="Calibri"/>
      <w:color w:val="2B579A"/>
      <w:shd w:val="clear" w:color="auto" w:fill="E1DFDD"/>
    </w:rPr>
  </w:style>
  <w:style w:type="paragraph" w:styleId="af7">
    <w:name w:val="Message Header"/>
    <w:basedOn w:val="a2"/>
    <w:link w:val="Char6"/>
    <w:uiPriority w:val="99"/>
    <w:semiHidden/>
    <w:unhideWhenUsed/>
    <w:rsid w:val="00473C2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="Arial" w:eastAsiaTheme="majorEastAsia" w:hAnsi="Arial" w:cs="Arial"/>
      <w:sz w:val="24"/>
      <w:szCs w:val="24"/>
    </w:rPr>
  </w:style>
  <w:style w:type="character" w:customStyle="1" w:styleId="Char6">
    <w:name w:val="Κεφαλίδα μηνύματος Char"/>
    <w:basedOn w:val="a3"/>
    <w:link w:val="af7"/>
    <w:uiPriority w:val="99"/>
    <w:semiHidden/>
    <w:rsid w:val="00473C2C"/>
    <w:rPr>
      <w:rFonts w:ascii="Arial" w:eastAsiaTheme="majorEastAsia" w:hAnsi="Arial" w:cs="Arial"/>
      <w:b/>
      <w:color w:val="082A75" w:themeColor="text2"/>
      <w:shd w:val="pct20" w:color="auto" w:fill="auto"/>
    </w:rPr>
  </w:style>
  <w:style w:type="table" w:styleId="af8">
    <w:name w:val="Table Elegant"/>
    <w:basedOn w:val="a4"/>
    <w:uiPriority w:val="99"/>
    <w:semiHidden/>
    <w:unhideWhenUsed/>
    <w:rsid w:val="00473C2C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9">
    <w:name w:val="List"/>
    <w:basedOn w:val="a2"/>
    <w:uiPriority w:val="99"/>
    <w:semiHidden/>
    <w:unhideWhenUsed/>
    <w:rsid w:val="00473C2C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473C2C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473C2C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473C2C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473C2C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473C2C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473C2C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473C2C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473C2C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473C2C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473C2C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a">
    <w:name w:val="List Continue"/>
    <w:basedOn w:val="a2"/>
    <w:uiPriority w:val="99"/>
    <w:semiHidden/>
    <w:unhideWhenUsed/>
    <w:rsid w:val="00473C2C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473C2C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473C2C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473C2C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473C2C"/>
    <w:pPr>
      <w:spacing w:after="120"/>
      <w:ind w:left="1800"/>
      <w:contextualSpacing/>
    </w:pPr>
  </w:style>
  <w:style w:type="paragraph" w:styleId="afb">
    <w:name w:val="List Paragraph"/>
    <w:basedOn w:val="a2"/>
    <w:uiPriority w:val="34"/>
    <w:unhideWhenUsed/>
    <w:qFormat/>
    <w:rsid w:val="00473C2C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473C2C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473C2C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473C2C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473C2C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473C2C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473C2C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473C2C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473C2C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473C2C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473C2C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473C2C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c">
    <w:name w:val="table of figures"/>
    <w:basedOn w:val="a2"/>
    <w:next w:val="a2"/>
    <w:uiPriority w:val="99"/>
    <w:semiHidden/>
    <w:unhideWhenUsed/>
    <w:rsid w:val="00473C2C"/>
  </w:style>
  <w:style w:type="paragraph" w:styleId="afd">
    <w:name w:val="macro"/>
    <w:link w:val="Char7"/>
    <w:uiPriority w:val="99"/>
    <w:semiHidden/>
    <w:unhideWhenUsed/>
    <w:rsid w:val="00473C2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eastAsiaTheme="minorEastAsia" w:hAnsi="Consolas" w:cs="Calibri"/>
      <w:b/>
      <w:color w:val="082A75" w:themeColor="text2"/>
      <w:sz w:val="20"/>
      <w:szCs w:val="20"/>
    </w:rPr>
  </w:style>
  <w:style w:type="character" w:customStyle="1" w:styleId="Char7">
    <w:name w:val="Κείμενο μακροεντολής Char"/>
    <w:basedOn w:val="a3"/>
    <w:link w:val="afd"/>
    <w:uiPriority w:val="99"/>
    <w:semiHidden/>
    <w:rsid w:val="00473C2C"/>
    <w:rPr>
      <w:rFonts w:ascii="Consolas" w:eastAsiaTheme="minorEastAsia" w:hAnsi="Consolas" w:cs="Calibri"/>
      <w:b/>
      <w:color w:val="082A75" w:themeColor="text2"/>
      <w:sz w:val="20"/>
      <w:szCs w:val="20"/>
    </w:rPr>
  </w:style>
  <w:style w:type="paragraph" w:styleId="afe">
    <w:name w:val="envelope return"/>
    <w:basedOn w:val="a2"/>
    <w:uiPriority w:val="99"/>
    <w:semiHidden/>
    <w:unhideWhenUsed/>
    <w:rsid w:val="00473C2C"/>
    <w:pPr>
      <w:spacing w:line="240" w:lineRule="auto"/>
    </w:pPr>
    <w:rPr>
      <w:rFonts w:ascii="Arial" w:eastAsiaTheme="majorEastAsia" w:hAnsi="Arial" w:cs="Arial"/>
      <w:sz w:val="20"/>
      <w:szCs w:val="20"/>
    </w:rPr>
  </w:style>
  <w:style w:type="character" w:styleId="aff">
    <w:name w:val="endnote reference"/>
    <w:basedOn w:val="a3"/>
    <w:uiPriority w:val="99"/>
    <w:semiHidden/>
    <w:unhideWhenUsed/>
    <w:rsid w:val="00473C2C"/>
    <w:rPr>
      <w:rFonts w:ascii="Calibri" w:hAnsi="Calibri" w:cs="Calibri"/>
      <w:vertAlign w:val="superscript"/>
    </w:rPr>
  </w:style>
  <w:style w:type="paragraph" w:styleId="aff0">
    <w:name w:val="endnote text"/>
    <w:basedOn w:val="a2"/>
    <w:link w:val="Char8"/>
    <w:uiPriority w:val="99"/>
    <w:semiHidden/>
    <w:unhideWhenUsed/>
    <w:rsid w:val="00473C2C"/>
    <w:pPr>
      <w:spacing w:line="240" w:lineRule="auto"/>
    </w:pPr>
    <w:rPr>
      <w:sz w:val="20"/>
      <w:szCs w:val="20"/>
    </w:rPr>
  </w:style>
  <w:style w:type="character" w:customStyle="1" w:styleId="Char8">
    <w:name w:val="Κείμενο σημείωσης τέλους Char"/>
    <w:basedOn w:val="a3"/>
    <w:link w:val="aff0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0"/>
      <w:szCs w:val="20"/>
    </w:rPr>
  </w:style>
  <w:style w:type="paragraph" w:styleId="aff1">
    <w:name w:val="table of authorities"/>
    <w:basedOn w:val="a2"/>
    <w:next w:val="a2"/>
    <w:uiPriority w:val="99"/>
    <w:semiHidden/>
    <w:unhideWhenUsed/>
    <w:rsid w:val="00473C2C"/>
    <w:pPr>
      <w:ind w:left="280" w:hanging="280"/>
    </w:pPr>
  </w:style>
  <w:style w:type="paragraph" w:styleId="aff2">
    <w:name w:val="toa heading"/>
    <w:basedOn w:val="a2"/>
    <w:next w:val="a2"/>
    <w:uiPriority w:val="99"/>
    <w:semiHidden/>
    <w:unhideWhenUsed/>
    <w:rsid w:val="00473C2C"/>
    <w:pPr>
      <w:spacing w:before="120"/>
    </w:pPr>
    <w:rPr>
      <w:rFonts w:ascii="Arial" w:eastAsiaTheme="majorEastAsia" w:hAnsi="Arial" w:cs="Arial"/>
      <w:bCs/>
      <w:sz w:val="24"/>
      <w:szCs w:val="24"/>
    </w:rPr>
  </w:style>
  <w:style w:type="paragraph" w:styleId="aff3">
    <w:name w:val="Quote"/>
    <w:basedOn w:val="a2"/>
    <w:next w:val="a2"/>
    <w:link w:val="Char9"/>
    <w:uiPriority w:val="29"/>
    <w:semiHidden/>
    <w:unhideWhenUsed/>
    <w:qFormat/>
    <w:rsid w:val="00473C2C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Char9">
    <w:name w:val="Απόσπασμα Char"/>
    <w:basedOn w:val="a3"/>
    <w:link w:val="aff3"/>
    <w:uiPriority w:val="29"/>
    <w:semiHidden/>
    <w:rsid w:val="00473C2C"/>
    <w:rPr>
      <w:rFonts w:ascii="Calibri" w:eastAsiaTheme="minorEastAsia" w:hAnsi="Calibri" w:cs="Calibri"/>
      <w:b/>
      <w:i/>
      <w:iCs/>
      <w:color w:val="2E287F" w:themeColor="text1" w:themeTint="BF"/>
      <w:sz w:val="28"/>
      <w:szCs w:val="22"/>
    </w:rPr>
  </w:style>
  <w:style w:type="character" w:styleId="aff4">
    <w:name w:val="Emphasis"/>
    <w:basedOn w:val="a3"/>
    <w:uiPriority w:val="20"/>
    <w:unhideWhenUsed/>
    <w:qFormat/>
    <w:rsid w:val="00473C2C"/>
    <w:rPr>
      <w:rFonts w:ascii="Calibri" w:hAnsi="Calibri" w:cs="Calibri"/>
      <w:i/>
      <w:iCs/>
    </w:rPr>
  </w:style>
  <w:style w:type="table" w:styleId="aff5">
    <w:name w:val="Colorful List"/>
    <w:basedOn w:val="a4"/>
    <w:uiPriority w:val="99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473C2C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473C2C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473C2C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6">
    <w:name w:val="Colorful Shading"/>
    <w:basedOn w:val="a4"/>
    <w:uiPriority w:val="99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7">
    <w:name w:val="Colorful Grid"/>
    <w:basedOn w:val="a4"/>
    <w:uiPriority w:val="99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8">
    <w:name w:val="annotation text"/>
    <w:basedOn w:val="a2"/>
    <w:link w:val="Chara"/>
    <w:uiPriority w:val="99"/>
    <w:semiHidden/>
    <w:unhideWhenUsed/>
    <w:rsid w:val="00473C2C"/>
    <w:pPr>
      <w:spacing w:line="240" w:lineRule="auto"/>
    </w:pPr>
    <w:rPr>
      <w:sz w:val="20"/>
      <w:szCs w:val="20"/>
    </w:rPr>
  </w:style>
  <w:style w:type="character" w:customStyle="1" w:styleId="Chara">
    <w:name w:val="Κείμενο σχολίου Char"/>
    <w:basedOn w:val="a3"/>
    <w:link w:val="aff8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0"/>
      <w:szCs w:val="20"/>
    </w:rPr>
  </w:style>
  <w:style w:type="paragraph" w:styleId="aff9">
    <w:name w:val="annotation subject"/>
    <w:basedOn w:val="aff8"/>
    <w:next w:val="aff8"/>
    <w:link w:val="Charb"/>
    <w:uiPriority w:val="99"/>
    <w:semiHidden/>
    <w:unhideWhenUsed/>
    <w:rsid w:val="00473C2C"/>
    <w:rPr>
      <w:bCs/>
    </w:rPr>
  </w:style>
  <w:style w:type="character" w:customStyle="1" w:styleId="Charb">
    <w:name w:val="Θέμα σχολίου Char"/>
    <w:basedOn w:val="Chara"/>
    <w:link w:val="aff9"/>
    <w:uiPriority w:val="99"/>
    <w:semiHidden/>
    <w:rsid w:val="00473C2C"/>
    <w:rPr>
      <w:rFonts w:ascii="Calibri" w:eastAsiaTheme="minorEastAsia" w:hAnsi="Calibri" w:cs="Calibri"/>
      <w:b/>
      <w:bCs/>
      <w:color w:val="082A75" w:themeColor="text2"/>
      <w:sz w:val="20"/>
      <w:szCs w:val="20"/>
    </w:rPr>
  </w:style>
  <w:style w:type="character" w:styleId="affa">
    <w:name w:val="annotation reference"/>
    <w:basedOn w:val="a3"/>
    <w:uiPriority w:val="99"/>
    <w:semiHidden/>
    <w:unhideWhenUsed/>
    <w:rsid w:val="00473C2C"/>
    <w:rPr>
      <w:rFonts w:ascii="Calibri" w:hAnsi="Calibri" w:cs="Calibri"/>
      <w:sz w:val="16"/>
      <w:szCs w:val="16"/>
    </w:rPr>
  </w:style>
  <w:style w:type="paragraph" w:styleId="affb">
    <w:name w:val="envelope address"/>
    <w:basedOn w:val="a2"/>
    <w:uiPriority w:val="99"/>
    <w:semiHidden/>
    <w:unhideWhenUsed/>
    <w:rsid w:val="00473C2C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="Arial" w:eastAsiaTheme="majorEastAsia" w:hAnsi="Arial" w:cs="Arial"/>
      <w:sz w:val="24"/>
      <w:szCs w:val="24"/>
    </w:rPr>
  </w:style>
  <w:style w:type="paragraph" w:styleId="affc">
    <w:name w:val="Block Text"/>
    <w:basedOn w:val="a2"/>
    <w:uiPriority w:val="3"/>
    <w:semiHidden/>
    <w:unhideWhenUsed/>
    <w:qFormat/>
    <w:rsid w:val="00473C2C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d">
    <w:name w:val="Document Map"/>
    <w:basedOn w:val="a2"/>
    <w:link w:val="Charc"/>
    <w:uiPriority w:val="99"/>
    <w:semiHidden/>
    <w:unhideWhenUsed/>
    <w:rsid w:val="00473C2C"/>
    <w:pPr>
      <w:spacing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Charc">
    <w:name w:val="Χάρτης εγγράφου Char"/>
    <w:basedOn w:val="a3"/>
    <w:link w:val="affd"/>
    <w:uiPriority w:val="99"/>
    <w:semiHidden/>
    <w:rsid w:val="00473C2C"/>
    <w:rPr>
      <w:rFonts w:ascii="Microsoft YaHei UI" w:eastAsia="Microsoft YaHei UI" w:hAnsi="Microsoft YaHei UI" w:cs="Calibri"/>
      <w:b/>
      <w:color w:val="082A75" w:themeColor="text2"/>
      <w:sz w:val="18"/>
      <w:szCs w:val="18"/>
    </w:rPr>
  </w:style>
  <w:style w:type="character" w:customStyle="1" w:styleId="3Char">
    <w:name w:val="Επικεφαλίδα 3 Char"/>
    <w:basedOn w:val="a3"/>
    <w:link w:val="31"/>
    <w:uiPriority w:val="5"/>
    <w:rsid w:val="00473C2C"/>
    <w:rPr>
      <w:rFonts w:ascii="Arial" w:eastAsiaTheme="majorEastAsia" w:hAnsi="Arial" w:cs="Arial"/>
      <w:b/>
      <w:color w:val="012639" w:themeColor="accent1" w:themeShade="7F"/>
    </w:rPr>
  </w:style>
  <w:style w:type="character" w:customStyle="1" w:styleId="4Char">
    <w:name w:val="Επικεφαλίδα 4 Char"/>
    <w:basedOn w:val="a3"/>
    <w:link w:val="41"/>
    <w:uiPriority w:val="1"/>
    <w:semiHidden/>
    <w:rsid w:val="00473C2C"/>
    <w:rPr>
      <w:rFonts w:ascii="Arial" w:eastAsiaTheme="majorEastAsia" w:hAnsi="Arial" w:cs="Arial"/>
      <w:b/>
      <w:i/>
      <w:iCs/>
      <w:color w:val="013A57" w:themeColor="accent1" w:themeShade="BF"/>
      <w:sz w:val="28"/>
      <w:szCs w:val="22"/>
    </w:rPr>
  </w:style>
  <w:style w:type="character" w:customStyle="1" w:styleId="5Char">
    <w:name w:val="Επικεφαλίδα 5 Char"/>
    <w:basedOn w:val="a3"/>
    <w:link w:val="51"/>
    <w:uiPriority w:val="1"/>
    <w:semiHidden/>
    <w:rsid w:val="00473C2C"/>
    <w:rPr>
      <w:rFonts w:ascii="Arial" w:eastAsiaTheme="majorEastAsia" w:hAnsi="Arial" w:cs="Arial"/>
      <w:b/>
      <w:color w:val="013A57" w:themeColor="accent1" w:themeShade="BF"/>
      <w:sz w:val="28"/>
      <w:szCs w:val="22"/>
    </w:rPr>
  </w:style>
  <w:style w:type="character" w:customStyle="1" w:styleId="6Char">
    <w:name w:val="Επικεφαλίδα 6 Char"/>
    <w:basedOn w:val="a3"/>
    <w:link w:val="6"/>
    <w:uiPriority w:val="1"/>
    <w:semiHidden/>
    <w:rsid w:val="00473C2C"/>
    <w:rPr>
      <w:rFonts w:ascii="Arial" w:eastAsiaTheme="majorEastAsia" w:hAnsi="Arial" w:cs="Arial"/>
      <w:b/>
      <w:color w:val="012639" w:themeColor="accent1" w:themeShade="7F"/>
      <w:sz w:val="28"/>
      <w:szCs w:val="22"/>
    </w:rPr>
  </w:style>
  <w:style w:type="character" w:customStyle="1" w:styleId="7Char">
    <w:name w:val="Επικεφαλίδα 7 Char"/>
    <w:basedOn w:val="a3"/>
    <w:link w:val="7"/>
    <w:uiPriority w:val="1"/>
    <w:semiHidden/>
    <w:rsid w:val="00473C2C"/>
    <w:rPr>
      <w:rFonts w:ascii="Arial" w:eastAsiaTheme="majorEastAsia" w:hAnsi="Arial" w:cs="Arial"/>
      <w:b/>
      <w:i/>
      <w:iCs/>
      <w:color w:val="012639" w:themeColor="accent1" w:themeShade="7F"/>
      <w:sz w:val="28"/>
      <w:szCs w:val="22"/>
    </w:rPr>
  </w:style>
  <w:style w:type="character" w:customStyle="1" w:styleId="8Char">
    <w:name w:val="Επικεφαλίδα 8 Char"/>
    <w:basedOn w:val="a3"/>
    <w:link w:val="8"/>
    <w:uiPriority w:val="1"/>
    <w:semiHidden/>
    <w:rsid w:val="00473C2C"/>
    <w:rPr>
      <w:rFonts w:ascii="Arial" w:eastAsiaTheme="majorEastAsia" w:hAnsi="Arial" w:cs="Arial"/>
      <w:b/>
      <w:color w:val="221D5D" w:themeColor="text1" w:themeTint="D8"/>
      <w:sz w:val="21"/>
      <w:szCs w:val="21"/>
    </w:rPr>
  </w:style>
  <w:style w:type="character" w:customStyle="1" w:styleId="9Char">
    <w:name w:val="Επικεφαλίδα 9 Char"/>
    <w:basedOn w:val="a3"/>
    <w:link w:val="9"/>
    <w:uiPriority w:val="1"/>
    <w:semiHidden/>
    <w:rsid w:val="00473C2C"/>
    <w:rPr>
      <w:rFonts w:ascii="Arial" w:eastAsiaTheme="majorEastAsia" w:hAnsi="Arial" w:cs="Arial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473C2C"/>
    <w:pPr>
      <w:numPr>
        <w:numId w:val="13"/>
      </w:numPr>
    </w:pPr>
  </w:style>
  <w:style w:type="table" w:styleId="17">
    <w:name w:val="Plain Table 1"/>
    <w:basedOn w:val="a4"/>
    <w:uiPriority w:val="41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9">
    <w:name w:val="Plain Table 3"/>
    <w:basedOn w:val="a4"/>
    <w:uiPriority w:val="43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e">
    <w:name w:val="No Spacing"/>
    <w:link w:val="Chard"/>
    <w:uiPriority w:val="1"/>
    <w:unhideWhenUsed/>
    <w:qFormat/>
    <w:rsid w:val="00473C2C"/>
    <w:pPr>
      <w:spacing w:after="0" w:line="240" w:lineRule="auto"/>
    </w:pPr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afff">
    <w:name w:val="Date"/>
    <w:basedOn w:val="a2"/>
    <w:next w:val="a2"/>
    <w:link w:val="Chare"/>
    <w:uiPriority w:val="99"/>
    <w:semiHidden/>
    <w:unhideWhenUsed/>
    <w:rsid w:val="00473C2C"/>
  </w:style>
  <w:style w:type="character" w:customStyle="1" w:styleId="Chare">
    <w:name w:val="Ημερομηνία Char"/>
    <w:basedOn w:val="a3"/>
    <w:link w:val="afff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character" w:styleId="afff0">
    <w:name w:val="Intense Reference"/>
    <w:basedOn w:val="a3"/>
    <w:uiPriority w:val="32"/>
    <w:semiHidden/>
    <w:unhideWhenUsed/>
    <w:qFormat/>
    <w:rsid w:val="00473C2C"/>
    <w:rPr>
      <w:rFonts w:ascii="Calibri" w:hAnsi="Calibri" w:cs="Calibri"/>
      <w:b/>
      <w:bCs/>
      <w:smallCaps/>
      <w:color w:val="024F75" w:themeColor="accent1"/>
      <w:spacing w:val="5"/>
    </w:rPr>
  </w:style>
  <w:style w:type="paragraph" w:styleId="afff1">
    <w:name w:val="Intense Quote"/>
    <w:basedOn w:val="a2"/>
    <w:next w:val="a2"/>
    <w:link w:val="Charf"/>
    <w:uiPriority w:val="30"/>
    <w:semiHidden/>
    <w:unhideWhenUsed/>
    <w:qFormat/>
    <w:rsid w:val="00473C2C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Charf">
    <w:name w:val="Έντονο απόσπ. Char"/>
    <w:basedOn w:val="a3"/>
    <w:link w:val="afff1"/>
    <w:uiPriority w:val="30"/>
    <w:semiHidden/>
    <w:rsid w:val="00473C2C"/>
    <w:rPr>
      <w:rFonts w:ascii="Calibri" w:eastAsiaTheme="minorEastAsia" w:hAnsi="Calibri" w:cs="Calibri"/>
      <w:b/>
      <w:i/>
      <w:iCs/>
      <w:color w:val="024F75" w:themeColor="accent1"/>
      <w:sz w:val="28"/>
      <w:szCs w:val="22"/>
    </w:rPr>
  </w:style>
  <w:style w:type="character" w:styleId="afff2">
    <w:name w:val="Intense Emphasis"/>
    <w:basedOn w:val="a3"/>
    <w:uiPriority w:val="21"/>
    <w:semiHidden/>
    <w:unhideWhenUsed/>
    <w:qFormat/>
    <w:rsid w:val="00473C2C"/>
    <w:rPr>
      <w:rFonts w:ascii="Calibri" w:hAnsi="Calibri" w:cs="Calibri"/>
      <w:i/>
      <w:iCs/>
      <w:color w:val="024F75" w:themeColor="accent1"/>
    </w:rPr>
  </w:style>
  <w:style w:type="paragraph" w:styleId="Web">
    <w:name w:val="Normal (Web)"/>
    <w:basedOn w:val="a2"/>
    <w:uiPriority w:val="99"/>
    <w:semiHidden/>
    <w:unhideWhenUsed/>
    <w:rsid w:val="00473C2C"/>
    <w:rPr>
      <w:rFonts w:ascii="Times New Roman" w:hAnsi="Times New Roman" w:cs="Times New Roman"/>
      <w:sz w:val="24"/>
      <w:szCs w:val="24"/>
    </w:rPr>
  </w:style>
  <w:style w:type="character" w:styleId="-">
    <w:name w:val="Smart Hyperlink"/>
    <w:basedOn w:val="a3"/>
    <w:uiPriority w:val="99"/>
    <w:semiHidden/>
    <w:unhideWhenUsed/>
    <w:rsid w:val="00473C2C"/>
    <w:rPr>
      <w:rFonts w:ascii="Calibri" w:hAnsi="Calibri" w:cs="Calibri"/>
      <w:u w:val="dotted"/>
    </w:rPr>
  </w:style>
  <w:style w:type="character" w:styleId="afff3">
    <w:name w:val="Unresolved Mention"/>
    <w:basedOn w:val="a3"/>
    <w:uiPriority w:val="99"/>
    <w:semiHidden/>
    <w:unhideWhenUsed/>
    <w:rsid w:val="00473C2C"/>
    <w:rPr>
      <w:rFonts w:ascii="Calibri" w:hAnsi="Calibri" w:cs="Calibri"/>
      <w:color w:val="605E5C"/>
      <w:shd w:val="clear" w:color="auto" w:fill="E1DFDD"/>
    </w:rPr>
  </w:style>
  <w:style w:type="paragraph" w:styleId="afff4">
    <w:name w:val="Body Text"/>
    <w:basedOn w:val="a2"/>
    <w:link w:val="Charf0"/>
    <w:uiPriority w:val="99"/>
    <w:semiHidden/>
    <w:unhideWhenUsed/>
    <w:rsid w:val="00473C2C"/>
    <w:pPr>
      <w:spacing w:after="120"/>
    </w:pPr>
  </w:style>
  <w:style w:type="character" w:customStyle="1" w:styleId="Charf0">
    <w:name w:val="Σώμα κειμένου Char"/>
    <w:basedOn w:val="a3"/>
    <w:link w:val="afff4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2c">
    <w:name w:val="Body Text 2"/>
    <w:basedOn w:val="a2"/>
    <w:link w:val="2Char0"/>
    <w:uiPriority w:val="99"/>
    <w:semiHidden/>
    <w:unhideWhenUsed/>
    <w:rsid w:val="00473C2C"/>
    <w:pPr>
      <w:spacing w:after="120" w:line="480" w:lineRule="auto"/>
    </w:pPr>
  </w:style>
  <w:style w:type="character" w:customStyle="1" w:styleId="2Char0">
    <w:name w:val="Σώμα κείμενου 2 Char"/>
    <w:basedOn w:val="a3"/>
    <w:link w:val="2c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3a">
    <w:name w:val="Body Text 3"/>
    <w:basedOn w:val="a2"/>
    <w:link w:val="3Char0"/>
    <w:uiPriority w:val="99"/>
    <w:semiHidden/>
    <w:unhideWhenUsed/>
    <w:rsid w:val="00473C2C"/>
    <w:pPr>
      <w:spacing w:after="120"/>
    </w:pPr>
    <w:rPr>
      <w:sz w:val="16"/>
      <w:szCs w:val="16"/>
    </w:rPr>
  </w:style>
  <w:style w:type="character" w:customStyle="1" w:styleId="3Char0">
    <w:name w:val="Σώμα κείμενου 3 Char"/>
    <w:basedOn w:val="a3"/>
    <w:link w:val="3a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16"/>
      <w:szCs w:val="16"/>
    </w:rPr>
  </w:style>
  <w:style w:type="paragraph" w:styleId="afff5">
    <w:name w:val="Body Text Indent"/>
    <w:basedOn w:val="a2"/>
    <w:link w:val="Charf1"/>
    <w:uiPriority w:val="99"/>
    <w:semiHidden/>
    <w:unhideWhenUsed/>
    <w:rsid w:val="00473C2C"/>
    <w:pPr>
      <w:spacing w:after="120"/>
      <w:ind w:left="360"/>
    </w:pPr>
  </w:style>
  <w:style w:type="character" w:customStyle="1" w:styleId="Charf1">
    <w:name w:val="Σώμα κείμενου με εσοχή Char"/>
    <w:basedOn w:val="a3"/>
    <w:link w:val="afff5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2d">
    <w:name w:val="Body Text Indent 2"/>
    <w:basedOn w:val="a2"/>
    <w:link w:val="2Char1"/>
    <w:uiPriority w:val="99"/>
    <w:semiHidden/>
    <w:unhideWhenUsed/>
    <w:rsid w:val="00473C2C"/>
    <w:pPr>
      <w:spacing w:after="120" w:line="480" w:lineRule="auto"/>
      <w:ind w:left="360"/>
    </w:pPr>
  </w:style>
  <w:style w:type="character" w:customStyle="1" w:styleId="2Char1">
    <w:name w:val="Σώμα κείμενου με εσοχή 2 Char"/>
    <w:basedOn w:val="a3"/>
    <w:link w:val="2d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3b">
    <w:name w:val="Body Text Indent 3"/>
    <w:basedOn w:val="a2"/>
    <w:link w:val="3Char1"/>
    <w:uiPriority w:val="99"/>
    <w:semiHidden/>
    <w:unhideWhenUsed/>
    <w:rsid w:val="00473C2C"/>
    <w:pPr>
      <w:spacing w:after="120"/>
      <w:ind w:left="360"/>
    </w:pPr>
    <w:rPr>
      <w:sz w:val="16"/>
      <w:szCs w:val="16"/>
    </w:rPr>
  </w:style>
  <w:style w:type="character" w:customStyle="1" w:styleId="3Char1">
    <w:name w:val="Σώμα κείμενου με εσοχή 3 Char"/>
    <w:basedOn w:val="a3"/>
    <w:link w:val="3b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16"/>
      <w:szCs w:val="16"/>
    </w:rPr>
  </w:style>
  <w:style w:type="paragraph" w:styleId="afff6">
    <w:name w:val="Body Text First Indent"/>
    <w:basedOn w:val="afff4"/>
    <w:link w:val="Charf2"/>
    <w:uiPriority w:val="99"/>
    <w:semiHidden/>
    <w:unhideWhenUsed/>
    <w:rsid w:val="00473C2C"/>
    <w:pPr>
      <w:spacing w:after="0"/>
      <w:ind w:firstLine="360"/>
    </w:pPr>
  </w:style>
  <w:style w:type="character" w:customStyle="1" w:styleId="Charf2">
    <w:name w:val="Σώμα κείμενου Πρώτη Εσοχή Char"/>
    <w:basedOn w:val="Charf0"/>
    <w:link w:val="afff6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2e">
    <w:name w:val="Body Text First Indent 2"/>
    <w:basedOn w:val="afff5"/>
    <w:link w:val="2Char2"/>
    <w:uiPriority w:val="99"/>
    <w:semiHidden/>
    <w:unhideWhenUsed/>
    <w:rsid w:val="00473C2C"/>
    <w:pPr>
      <w:spacing w:after="0"/>
      <w:ind w:firstLine="360"/>
    </w:pPr>
  </w:style>
  <w:style w:type="character" w:customStyle="1" w:styleId="2Char2">
    <w:name w:val="Σώμα κείμενου Πρώτη Εσοχή 2 Char"/>
    <w:basedOn w:val="Charf1"/>
    <w:link w:val="2e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afff7">
    <w:name w:val="Normal Indent"/>
    <w:basedOn w:val="a2"/>
    <w:uiPriority w:val="99"/>
    <w:semiHidden/>
    <w:unhideWhenUsed/>
    <w:rsid w:val="00473C2C"/>
    <w:pPr>
      <w:ind w:left="720"/>
    </w:pPr>
  </w:style>
  <w:style w:type="paragraph" w:styleId="afff8">
    <w:name w:val="Note Heading"/>
    <w:basedOn w:val="a2"/>
    <w:next w:val="a2"/>
    <w:link w:val="Charf3"/>
    <w:uiPriority w:val="99"/>
    <w:semiHidden/>
    <w:unhideWhenUsed/>
    <w:rsid w:val="00473C2C"/>
    <w:pPr>
      <w:spacing w:line="240" w:lineRule="auto"/>
    </w:pPr>
  </w:style>
  <w:style w:type="character" w:customStyle="1" w:styleId="Charf3">
    <w:name w:val="Επικεφαλίδα σημείωσης Char"/>
    <w:basedOn w:val="a3"/>
    <w:link w:val="afff8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afff9">
    <w:name w:val="Table Contemporary"/>
    <w:basedOn w:val="a4"/>
    <w:uiPriority w:val="99"/>
    <w:semiHidden/>
    <w:unhideWhenUsed/>
    <w:rsid w:val="00473C2C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a">
    <w:name w:val="Light List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b">
    <w:name w:val="Light Shading"/>
    <w:basedOn w:val="a4"/>
    <w:uiPriority w:val="99"/>
    <w:semiHidden/>
    <w:unhideWhenUsed/>
    <w:rsid w:val="00473C2C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473C2C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473C2C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473C2C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473C2C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473C2C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473C2C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c">
    <w:name w:val="Light Grid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d">
    <w:name w:val="Dark List"/>
    <w:basedOn w:val="a4"/>
    <w:uiPriority w:val="99"/>
    <w:semiHidden/>
    <w:unhideWhenUsed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8">
    <w:name w:val="List Table 1 Light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">
    <w:name w:val="List Table 2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c">
    <w:name w:val="List Table 3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7">
    <w:name w:val="List Table 5 Dark"/>
    <w:basedOn w:val="a4"/>
    <w:uiPriority w:val="50"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473C2C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473C2C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473C2C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473C2C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473C2C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473C2C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2">
    <w:name w:val="List Table 7 Colorful"/>
    <w:basedOn w:val="a4"/>
    <w:uiPriority w:val="52"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473C2C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473C2C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473C2C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473C2C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473C2C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473C2C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e">
    <w:name w:val="E-mail Signature"/>
    <w:basedOn w:val="a2"/>
    <w:link w:val="Charf4"/>
    <w:uiPriority w:val="99"/>
    <w:semiHidden/>
    <w:unhideWhenUsed/>
    <w:rsid w:val="00473C2C"/>
    <w:pPr>
      <w:spacing w:line="240" w:lineRule="auto"/>
    </w:pPr>
  </w:style>
  <w:style w:type="character" w:customStyle="1" w:styleId="Charf4">
    <w:name w:val="Υπογραφή ηλεκτρονικού ταχυδρομείου Char"/>
    <w:basedOn w:val="a3"/>
    <w:link w:val="afffe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affff">
    <w:name w:val="Salutation"/>
    <w:basedOn w:val="a2"/>
    <w:next w:val="a2"/>
    <w:link w:val="Charf5"/>
    <w:uiPriority w:val="99"/>
    <w:semiHidden/>
    <w:unhideWhenUsed/>
    <w:rsid w:val="00473C2C"/>
  </w:style>
  <w:style w:type="character" w:customStyle="1" w:styleId="Charf5">
    <w:name w:val="Χαιρετισμός Char"/>
    <w:basedOn w:val="a3"/>
    <w:link w:val="affff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19">
    <w:name w:val="Table Columns 1"/>
    <w:basedOn w:val="a4"/>
    <w:uiPriority w:val="99"/>
    <w:semiHidden/>
    <w:unhideWhenUsed/>
    <w:rsid w:val="00473C2C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473C2C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473C2C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473C2C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473C2C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0">
    <w:name w:val="Signature"/>
    <w:basedOn w:val="a2"/>
    <w:link w:val="Charf6"/>
    <w:uiPriority w:val="99"/>
    <w:semiHidden/>
    <w:unhideWhenUsed/>
    <w:rsid w:val="00473C2C"/>
    <w:pPr>
      <w:spacing w:line="240" w:lineRule="auto"/>
      <w:ind w:left="4320"/>
    </w:pPr>
  </w:style>
  <w:style w:type="character" w:customStyle="1" w:styleId="Charf6">
    <w:name w:val="Υπογραφή Char"/>
    <w:basedOn w:val="a3"/>
    <w:link w:val="affff0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1a">
    <w:name w:val="Table Simple 1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473C2C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473C2C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semiHidden/>
    <w:unhideWhenUsed/>
    <w:rsid w:val="00473C2C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473C2C"/>
    <w:pPr>
      <w:spacing w:line="240" w:lineRule="auto"/>
      <w:ind w:left="280" w:hanging="280"/>
    </w:pPr>
  </w:style>
  <w:style w:type="paragraph" w:styleId="2f3">
    <w:name w:val="index 2"/>
    <w:basedOn w:val="a2"/>
    <w:next w:val="a2"/>
    <w:autoRedefine/>
    <w:uiPriority w:val="99"/>
    <w:semiHidden/>
    <w:unhideWhenUsed/>
    <w:rsid w:val="00473C2C"/>
    <w:pPr>
      <w:spacing w:line="240" w:lineRule="auto"/>
      <w:ind w:left="560" w:hanging="280"/>
    </w:pPr>
  </w:style>
  <w:style w:type="paragraph" w:styleId="3f">
    <w:name w:val="index 3"/>
    <w:basedOn w:val="a2"/>
    <w:next w:val="a2"/>
    <w:autoRedefine/>
    <w:uiPriority w:val="99"/>
    <w:semiHidden/>
    <w:unhideWhenUsed/>
    <w:rsid w:val="00473C2C"/>
    <w:pPr>
      <w:spacing w:line="240" w:lineRule="auto"/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473C2C"/>
    <w:pPr>
      <w:spacing w:line="240" w:lineRule="auto"/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473C2C"/>
    <w:pPr>
      <w:spacing w:line="240" w:lineRule="auto"/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473C2C"/>
    <w:pPr>
      <w:spacing w:line="240" w:lineRule="auto"/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473C2C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473C2C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473C2C"/>
    <w:pPr>
      <w:spacing w:line="240" w:lineRule="auto"/>
      <w:ind w:left="2520" w:hanging="280"/>
    </w:pPr>
  </w:style>
  <w:style w:type="paragraph" w:styleId="affff1">
    <w:name w:val="index heading"/>
    <w:basedOn w:val="a2"/>
    <w:next w:val="1c"/>
    <w:uiPriority w:val="99"/>
    <w:semiHidden/>
    <w:unhideWhenUsed/>
    <w:rsid w:val="00473C2C"/>
    <w:rPr>
      <w:rFonts w:ascii="Arial" w:eastAsiaTheme="majorEastAsia" w:hAnsi="Arial" w:cs="Arial"/>
      <w:bCs/>
    </w:rPr>
  </w:style>
  <w:style w:type="paragraph" w:styleId="affff2">
    <w:name w:val="Plain Text"/>
    <w:basedOn w:val="a2"/>
    <w:link w:val="Charf7"/>
    <w:uiPriority w:val="99"/>
    <w:semiHidden/>
    <w:unhideWhenUsed/>
    <w:rsid w:val="00473C2C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Charf7">
    <w:name w:val="Απλό κείμενο Char"/>
    <w:basedOn w:val="a3"/>
    <w:link w:val="affff2"/>
    <w:uiPriority w:val="99"/>
    <w:semiHidden/>
    <w:rsid w:val="00473C2C"/>
    <w:rPr>
      <w:rFonts w:ascii="Consolas" w:eastAsiaTheme="minorEastAsia" w:hAnsi="Consolas" w:cs="Calibri"/>
      <w:b/>
      <w:color w:val="082A75" w:themeColor="text2"/>
      <w:sz w:val="21"/>
      <w:szCs w:val="21"/>
    </w:rPr>
  </w:style>
  <w:style w:type="paragraph" w:styleId="affff3">
    <w:name w:val="Closing"/>
    <w:basedOn w:val="a2"/>
    <w:link w:val="Charf8"/>
    <w:uiPriority w:val="99"/>
    <w:semiHidden/>
    <w:unhideWhenUsed/>
    <w:rsid w:val="00473C2C"/>
    <w:pPr>
      <w:spacing w:line="240" w:lineRule="auto"/>
      <w:ind w:left="4320"/>
    </w:pPr>
  </w:style>
  <w:style w:type="character" w:customStyle="1" w:styleId="Charf8">
    <w:name w:val="Κλείσιμο Char"/>
    <w:basedOn w:val="a3"/>
    <w:link w:val="affff3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1d">
    <w:name w:val="Table Grid 1"/>
    <w:basedOn w:val="a4"/>
    <w:uiPriority w:val="99"/>
    <w:semiHidden/>
    <w:unhideWhenUsed/>
    <w:rsid w:val="00473C2C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473C2C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473C2C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473C2C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473C2C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473C2C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Grid Table Light"/>
    <w:basedOn w:val="a4"/>
    <w:uiPriority w:val="40"/>
    <w:rsid w:val="00473C2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1">
    <w:name w:val="Grid Table 3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c">
    <w:name w:val="Grid Table 4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b">
    <w:name w:val="Grid Table 5 Dark"/>
    <w:basedOn w:val="a4"/>
    <w:uiPriority w:val="50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5">
    <w:name w:val="Grid Table 6 Colorful"/>
    <w:basedOn w:val="a4"/>
    <w:uiPriority w:val="51"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473C2C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473C2C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473C2C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473C2C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473C2C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473C2C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5">
    <w:name w:val="Grid Table 7 Colorful"/>
    <w:basedOn w:val="a4"/>
    <w:uiPriority w:val="52"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473C2C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473C2C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473C2C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473C2C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473C2C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473C2C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473C2C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473C2C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473C2C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5">
    <w:name w:val="footnote reference"/>
    <w:basedOn w:val="a3"/>
    <w:uiPriority w:val="99"/>
    <w:semiHidden/>
    <w:unhideWhenUsed/>
    <w:rsid w:val="00473C2C"/>
    <w:rPr>
      <w:rFonts w:ascii="Calibri" w:hAnsi="Calibri" w:cs="Calibri"/>
      <w:vertAlign w:val="superscript"/>
    </w:rPr>
  </w:style>
  <w:style w:type="paragraph" w:styleId="affff6">
    <w:name w:val="footnote text"/>
    <w:basedOn w:val="a2"/>
    <w:link w:val="Charf9"/>
    <w:uiPriority w:val="99"/>
    <w:unhideWhenUsed/>
    <w:rsid w:val="00473C2C"/>
    <w:pPr>
      <w:spacing w:line="240" w:lineRule="auto"/>
    </w:pPr>
    <w:rPr>
      <w:sz w:val="20"/>
      <w:szCs w:val="20"/>
    </w:rPr>
  </w:style>
  <w:style w:type="character" w:customStyle="1" w:styleId="Charf9">
    <w:name w:val="Κείμενο υποσημείωσης Char"/>
    <w:basedOn w:val="a3"/>
    <w:link w:val="affff6"/>
    <w:uiPriority w:val="99"/>
    <w:rsid w:val="00473C2C"/>
    <w:rPr>
      <w:rFonts w:ascii="Calibri" w:eastAsiaTheme="minorEastAsia" w:hAnsi="Calibri" w:cs="Calibri"/>
      <w:b/>
      <w:color w:val="082A75" w:themeColor="text2"/>
      <w:sz w:val="20"/>
      <w:szCs w:val="20"/>
    </w:rPr>
  </w:style>
  <w:style w:type="character" w:styleId="affff7">
    <w:name w:val="line number"/>
    <w:basedOn w:val="a3"/>
    <w:uiPriority w:val="99"/>
    <w:semiHidden/>
    <w:unhideWhenUsed/>
    <w:rsid w:val="00473C2C"/>
    <w:rPr>
      <w:rFonts w:ascii="Calibri" w:hAnsi="Calibri" w:cs="Calibri"/>
    </w:rPr>
  </w:style>
  <w:style w:type="table" w:styleId="3-12">
    <w:name w:val="Table 3D effects 1"/>
    <w:basedOn w:val="a4"/>
    <w:uiPriority w:val="99"/>
    <w:semiHidden/>
    <w:unhideWhenUsed/>
    <w:rsid w:val="00473C2C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-22">
    <w:name w:val="Table 3D effects 2"/>
    <w:basedOn w:val="a4"/>
    <w:uiPriority w:val="99"/>
    <w:semiHidden/>
    <w:unhideWhenUsed/>
    <w:rsid w:val="00473C2C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-32">
    <w:name w:val="Table 3D effects 3"/>
    <w:basedOn w:val="a4"/>
    <w:uiPriority w:val="99"/>
    <w:semiHidden/>
    <w:unhideWhenUsed/>
    <w:rsid w:val="00473C2C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Table Theme"/>
    <w:basedOn w:val="a4"/>
    <w:uiPriority w:val="99"/>
    <w:semiHidden/>
    <w:unhideWhenUsed/>
    <w:rsid w:val="00473C2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9">
    <w:name w:val="Strong"/>
    <w:basedOn w:val="a3"/>
    <w:uiPriority w:val="22"/>
    <w:unhideWhenUsed/>
    <w:qFormat/>
    <w:rsid w:val="00473C2C"/>
    <w:rPr>
      <w:rFonts w:ascii="Calibri" w:hAnsi="Calibri" w:cs="Calibri"/>
      <w:b/>
      <w:bCs/>
    </w:rPr>
  </w:style>
  <w:style w:type="character" w:styleId="-0">
    <w:name w:val="FollowedHyperlink"/>
    <w:basedOn w:val="a3"/>
    <w:uiPriority w:val="99"/>
    <w:semiHidden/>
    <w:unhideWhenUsed/>
    <w:rsid w:val="00473C2C"/>
    <w:rPr>
      <w:rFonts w:ascii="Calibri" w:hAnsi="Calibri" w:cs="Calibri"/>
      <w:color w:val="3592CF" w:themeColor="followedHyperlink"/>
      <w:u w:val="single"/>
    </w:rPr>
  </w:style>
  <w:style w:type="character" w:styleId="-7">
    <w:name w:val="Hyperlink"/>
    <w:basedOn w:val="a3"/>
    <w:uiPriority w:val="99"/>
    <w:unhideWhenUsed/>
    <w:rsid w:val="00473C2C"/>
    <w:rPr>
      <w:rFonts w:ascii="Calibri" w:hAnsi="Calibri" w:cs="Calibri"/>
      <w:color w:val="3592CF" w:themeColor="hyperlink"/>
      <w:u w:val="single"/>
    </w:rPr>
  </w:style>
  <w:style w:type="character" w:styleId="affffa">
    <w:name w:val="page number"/>
    <w:basedOn w:val="a3"/>
    <w:uiPriority w:val="99"/>
    <w:semiHidden/>
    <w:unhideWhenUsed/>
    <w:rsid w:val="00473C2C"/>
    <w:rPr>
      <w:rFonts w:ascii="Calibri" w:hAnsi="Calibri" w:cs="Calibri"/>
    </w:rPr>
  </w:style>
  <w:style w:type="paragraph" w:styleId="affffb">
    <w:name w:val="caption"/>
    <w:basedOn w:val="a2"/>
    <w:next w:val="a2"/>
    <w:uiPriority w:val="99"/>
    <w:semiHidden/>
    <w:unhideWhenUsed/>
    <w:rsid w:val="00473C2C"/>
    <w:pPr>
      <w:spacing w:after="200" w:line="240" w:lineRule="auto"/>
    </w:pPr>
    <w:rPr>
      <w:i/>
      <w:iCs/>
      <w:sz w:val="18"/>
      <w:szCs w:val="18"/>
    </w:rPr>
  </w:style>
  <w:style w:type="character" w:customStyle="1" w:styleId="Chard">
    <w:name w:val="Χωρίς διάστιχο Char"/>
    <w:basedOn w:val="a3"/>
    <w:link w:val="affe"/>
    <w:uiPriority w:val="1"/>
    <w:rsid w:val="0067722D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affffc">
    <w:name w:val="Revision"/>
    <w:hidden/>
    <w:uiPriority w:val="99"/>
    <w:semiHidden/>
    <w:rsid w:val="00F1471F"/>
    <w:pPr>
      <w:spacing w:after="0" w:line="240" w:lineRule="auto"/>
    </w:pPr>
    <w:rPr>
      <w:rFonts w:ascii="Calibri" w:eastAsiaTheme="minorEastAsia" w:hAnsi="Calibri" w:cs="Calibri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0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26" Type="http://schemas.openxmlformats.org/officeDocument/2006/relationships/image" Target="media/image8.JPG"/><Relationship Id="rId39" Type="http://schemas.openxmlformats.org/officeDocument/2006/relationships/hyperlink" Target="https://www.flickr.com/photos/pedrosz/42223539031" TargetMode="External"/><Relationship Id="rId21" Type="http://schemas.openxmlformats.org/officeDocument/2006/relationships/image" Target="media/image4.png"/><Relationship Id="rId34" Type="http://schemas.openxmlformats.org/officeDocument/2006/relationships/image" Target="media/image15.jpeg"/><Relationship Id="rId42" Type="http://schemas.openxmlformats.org/officeDocument/2006/relationships/hyperlink" Target="https://www.flickr.com/photos/su-lin/2464451623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howto/howto_css_example_website.asp" TargetMode="External"/><Relationship Id="rId29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JPG"/><Relationship Id="rId32" Type="http://schemas.openxmlformats.org/officeDocument/2006/relationships/hyperlink" Target="https://momento360.com/" TargetMode="External"/><Relationship Id="rId37" Type="http://schemas.openxmlformats.org/officeDocument/2006/relationships/hyperlink" Target="https://commons.wikimedia.org/wiki/File:Paris,_view_of_Louvre_museum_from_the_amusement_garden.jpg" TargetMode="External"/><Relationship Id="rId40" Type="http://schemas.openxmlformats.org/officeDocument/2006/relationships/hyperlink" Target="https://www.flickr.com/photos/lastgunslinger/8185961122" TargetMode="External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s://www.w3schools.com/howto/howto_website.asp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10.JPG"/><Relationship Id="rId36" Type="http://schemas.openxmlformats.org/officeDocument/2006/relationships/hyperlink" Target="https://commons.wikimedia.org/wiki/File:Paris_-_The_Musee_Du_Louvre_main_hall_by_night_-_2884.jpg" TargetMode="External"/><Relationship Id="rId10" Type="http://schemas.openxmlformats.org/officeDocument/2006/relationships/header" Target="header1.xml"/><Relationship Id="rId19" Type="http://schemas.microsoft.com/office/2007/relationships/hdphoto" Target="media/hdphoto1.wdp"/><Relationship Id="rId31" Type="http://schemas.openxmlformats.org/officeDocument/2006/relationships/image" Target="media/image13.JP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w3schools.com/howto/howto_make_a_website.asp" TargetMode="External"/><Relationship Id="rId22" Type="http://schemas.microsoft.com/office/2007/relationships/hdphoto" Target="media/hdphoto2.wdp"/><Relationship Id="rId27" Type="http://schemas.openxmlformats.org/officeDocument/2006/relationships/image" Target="media/image9.JPG"/><Relationship Id="rId30" Type="http://schemas.openxmlformats.org/officeDocument/2006/relationships/image" Target="media/image12.JPG"/><Relationship Id="rId35" Type="http://schemas.openxmlformats.org/officeDocument/2006/relationships/hyperlink" Target="https://www.flickr.com/photos/dalbera/4952565816" TargetMode="External"/><Relationship Id="rId43" Type="http://schemas.openxmlformats.org/officeDocument/2006/relationships/hyperlink" Target="https://www.flickr.com/photos/akaashmaharaj/36723254644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hyperlink" Target="https://www.w3schools.com/howto/howto_website_bootstrap4.asp" TargetMode="External"/><Relationship Id="rId25" Type="http://schemas.openxmlformats.org/officeDocument/2006/relationships/image" Target="media/image7.JPG"/><Relationship Id="rId33" Type="http://schemas.openxmlformats.org/officeDocument/2006/relationships/image" Target="media/image14.JPG"/><Relationship Id="rId38" Type="http://schemas.openxmlformats.org/officeDocument/2006/relationships/hyperlink" Target="https://commons.wikimedia.org/wiki/File:Shop_in_the_Carrousel_du_Louvre_3.jpg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www.w3schools.com/w3css/4/w3.css" TargetMode="External"/><Relationship Id="rId41" Type="http://schemas.openxmlformats.org/officeDocument/2006/relationships/hyperlink" Target="https://www.flickr.com/photos/spirosk/7648942142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fae\AppData\Local\Microsoft\Office\16.0\DTS\el-GR%7b90CE029E-4B41-4449-AC6E-D0DDAB5D7B90%7d\%7bB5B966E7-DD25-4DB1-9083-B31D9146F5B7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E9ED271A5814668AC2B02CD0DDF1B7F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0FBFA9BB-8B70-4C51-994D-F61570C34E98}"/>
      </w:docPartPr>
      <w:docPartBody>
        <w:p w:rsidR="00307BC4" w:rsidRDefault="00DB6797" w:rsidP="00DB6797">
          <w:pPr>
            <w:pStyle w:val="AE9ED271A5814668AC2B02CD0DDF1B7F"/>
          </w:pPr>
          <w:r w:rsidRPr="00473C2C">
            <w:rPr>
              <w:lang w:bidi="el-GR"/>
            </w:rPr>
            <w:t>ΕΠΩΝΥΜΙΑ ΕΤΑΙΡΕΙΑΣ</w:t>
          </w:r>
        </w:p>
      </w:docPartBody>
    </w:docPart>
    <w:docPart>
      <w:docPartPr>
        <w:name w:val="D8ADADDED62946DD83C43FA518EF922F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B55D7E37-6368-45AC-A4D1-9076C039A6C2}"/>
      </w:docPartPr>
      <w:docPartBody>
        <w:p w:rsidR="00307BC4" w:rsidRDefault="00DB6797" w:rsidP="00DB6797">
          <w:pPr>
            <w:pStyle w:val="D8ADADDED62946DD83C43FA518EF922F"/>
          </w:pPr>
          <w:r w:rsidRPr="00473C2C">
            <w:rPr>
              <w:lang w:bidi="el-GR"/>
            </w:rPr>
            <w:t>Το όνομά σας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822"/>
    <w:rsid w:val="001D7758"/>
    <w:rsid w:val="00307BC4"/>
    <w:rsid w:val="003E414A"/>
    <w:rsid w:val="005461D8"/>
    <w:rsid w:val="005C0DCA"/>
    <w:rsid w:val="00690FAF"/>
    <w:rsid w:val="006A5672"/>
    <w:rsid w:val="00745A3A"/>
    <w:rsid w:val="008B7F3F"/>
    <w:rsid w:val="00922E0A"/>
    <w:rsid w:val="0096070E"/>
    <w:rsid w:val="00A36C3A"/>
    <w:rsid w:val="00C31440"/>
    <w:rsid w:val="00C62F90"/>
    <w:rsid w:val="00D45822"/>
    <w:rsid w:val="00DB6797"/>
    <w:rsid w:val="00F5185B"/>
    <w:rsid w:val="00FD4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Char"/>
    <w:uiPriority w:val="2"/>
    <w:qFormat/>
    <w:rsid w:val="00DB6797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Char">
    <w:name w:val="Υπότιτλος Char"/>
    <w:basedOn w:val="a0"/>
    <w:link w:val="a3"/>
    <w:uiPriority w:val="2"/>
    <w:rsid w:val="00DB6797"/>
    <w:rPr>
      <w:caps/>
      <w:color w:val="44546A" w:themeColor="text2"/>
      <w:spacing w:val="20"/>
      <w:sz w:val="32"/>
      <w:lang w:eastAsia="en-US"/>
    </w:rPr>
  </w:style>
  <w:style w:type="paragraph" w:customStyle="1" w:styleId="AE9ED271A5814668AC2B02CD0DDF1B7F">
    <w:name w:val="AE9ED271A5814668AC2B02CD0DDF1B7F"/>
    <w:rsid w:val="00DB6797"/>
    <w:rPr>
      <w:lang w:val="de-CH" w:eastAsia="de-CH"/>
    </w:rPr>
  </w:style>
  <w:style w:type="paragraph" w:customStyle="1" w:styleId="D8ADADDED62946DD83C43FA518EF922F">
    <w:name w:val="D8ADADDED62946DD83C43FA518EF922F"/>
    <w:rsid w:val="00DB6797"/>
    <w:rPr>
      <w:lang w:val="de-CH" w:eastAsia="de-CH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Καζή Ευστρατία
Διδάσκων: Κώτης Κωνσταντίνος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A26962-6A88-4095-BCF9-A2594D920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{B5B966E7-DD25-4DB1-9083-B31D9146F5B7}tf16392850_win32.dotx</Template>
  <TotalTime>3</TotalTime>
  <Pages>11</Pages>
  <Words>1889</Words>
  <Characters>10206</Characters>
  <Application>Microsoft Office Word</Application>
  <DocSecurity>0</DocSecurity>
  <Lines>85</Lines>
  <Paragraphs>24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12071</CharactersWithSpaces>
  <SharedDoc>false</SharedDoc>
  <HLinks>
    <vt:vector size="78" baseType="variant">
      <vt:variant>
        <vt:i4>196615</vt:i4>
      </vt:variant>
      <vt:variant>
        <vt:i4>36</vt:i4>
      </vt:variant>
      <vt:variant>
        <vt:i4>0</vt:i4>
      </vt:variant>
      <vt:variant>
        <vt:i4>5</vt:i4>
      </vt:variant>
      <vt:variant>
        <vt:lpwstr>https://www.flickr.com/photos/spirosk/7648942142/</vt:lpwstr>
      </vt:variant>
      <vt:variant>
        <vt:lpwstr/>
      </vt:variant>
      <vt:variant>
        <vt:i4>3211384</vt:i4>
      </vt:variant>
      <vt:variant>
        <vt:i4>33</vt:i4>
      </vt:variant>
      <vt:variant>
        <vt:i4>0</vt:i4>
      </vt:variant>
      <vt:variant>
        <vt:i4>5</vt:i4>
      </vt:variant>
      <vt:variant>
        <vt:lpwstr>https://www.flickr.com/photos/lastgunslinger/8185961122</vt:lpwstr>
      </vt:variant>
      <vt:variant>
        <vt:lpwstr/>
      </vt:variant>
      <vt:variant>
        <vt:i4>1048594</vt:i4>
      </vt:variant>
      <vt:variant>
        <vt:i4>30</vt:i4>
      </vt:variant>
      <vt:variant>
        <vt:i4>0</vt:i4>
      </vt:variant>
      <vt:variant>
        <vt:i4>5</vt:i4>
      </vt:variant>
      <vt:variant>
        <vt:lpwstr>https://www.flickr.com/photos/pedrosz/42223539031</vt:lpwstr>
      </vt:variant>
      <vt:variant>
        <vt:lpwstr/>
      </vt:variant>
      <vt:variant>
        <vt:i4>4587602</vt:i4>
      </vt:variant>
      <vt:variant>
        <vt:i4>27</vt:i4>
      </vt:variant>
      <vt:variant>
        <vt:i4>0</vt:i4>
      </vt:variant>
      <vt:variant>
        <vt:i4>5</vt:i4>
      </vt:variant>
      <vt:variant>
        <vt:lpwstr>https://commons.wikimedia.org/wiki/File:Shop_in_the_Carrousel_du_Louvre_3.jpg</vt:lpwstr>
      </vt:variant>
      <vt:variant>
        <vt:lpwstr/>
      </vt:variant>
      <vt:variant>
        <vt:i4>1966105</vt:i4>
      </vt:variant>
      <vt:variant>
        <vt:i4>24</vt:i4>
      </vt:variant>
      <vt:variant>
        <vt:i4>0</vt:i4>
      </vt:variant>
      <vt:variant>
        <vt:i4>5</vt:i4>
      </vt:variant>
      <vt:variant>
        <vt:lpwstr>https://commons.wikimedia.org/wiki/File:Paris,_view_of_Louvre_museum_from_the_amusement_garden.jpg</vt:lpwstr>
      </vt:variant>
      <vt:variant>
        <vt:lpwstr/>
      </vt:variant>
      <vt:variant>
        <vt:i4>262252</vt:i4>
      </vt:variant>
      <vt:variant>
        <vt:i4>21</vt:i4>
      </vt:variant>
      <vt:variant>
        <vt:i4>0</vt:i4>
      </vt:variant>
      <vt:variant>
        <vt:i4>5</vt:i4>
      </vt:variant>
      <vt:variant>
        <vt:lpwstr>https://commons.wikimedia.org/wiki/File:Paris_-_The_Musee_Du_Louvre_main_hall_by_night_-_2884.jpg</vt:lpwstr>
      </vt:variant>
      <vt:variant>
        <vt:lpwstr/>
      </vt:variant>
      <vt:variant>
        <vt:i4>589849</vt:i4>
      </vt:variant>
      <vt:variant>
        <vt:i4>18</vt:i4>
      </vt:variant>
      <vt:variant>
        <vt:i4>0</vt:i4>
      </vt:variant>
      <vt:variant>
        <vt:i4>5</vt:i4>
      </vt:variant>
      <vt:variant>
        <vt:lpwstr>https://www.flickr.com/photos/dalbera/4952565816</vt:lpwstr>
      </vt:variant>
      <vt:variant>
        <vt:lpwstr/>
      </vt:variant>
      <vt:variant>
        <vt:i4>6422582</vt:i4>
      </vt:variant>
      <vt:variant>
        <vt:i4>15</vt:i4>
      </vt:variant>
      <vt:variant>
        <vt:i4>0</vt:i4>
      </vt:variant>
      <vt:variant>
        <vt:i4>5</vt:i4>
      </vt:variant>
      <vt:variant>
        <vt:lpwstr>https://momento360.com/</vt:lpwstr>
      </vt:variant>
      <vt:variant>
        <vt:lpwstr/>
      </vt:variant>
      <vt:variant>
        <vt:i4>1441863</vt:i4>
      </vt:variant>
      <vt:variant>
        <vt:i4>12</vt:i4>
      </vt:variant>
      <vt:variant>
        <vt:i4>0</vt:i4>
      </vt:variant>
      <vt:variant>
        <vt:i4>5</vt:i4>
      </vt:variant>
      <vt:variant>
        <vt:lpwstr>https://www.w3schools.com/w3css/4/w3.css</vt:lpwstr>
      </vt:variant>
      <vt:variant>
        <vt:lpwstr/>
      </vt:variant>
      <vt:variant>
        <vt:i4>1245190</vt:i4>
      </vt:variant>
      <vt:variant>
        <vt:i4>9</vt:i4>
      </vt:variant>
      <vt:variant>
        <vt:i4>0</vt:i4>
      </vt:variant>
      <vt:variant>
        <vt:i4>5</vt:i4>
      </vt:variant>
      <vt:variant>
        <vt:lpwstr>https://www.w3schools.com/howto/howto_website_bootstrap4.asp</vt:lpwstr>
      </vt:variant>
      <vt:variant>
        <vt:lpwstr/>
      </vt:variant>
      <vt:variant>
        <vt:i4>3145799</vt:i4>
      </vt:variant>
      <vt:variant>
        <vt:i4>6</vt:i4>
      </vt:variant>
      <vt:variant>
        <vt:i4>0</vt:i4>
      </vt:variant>
      <vt:variant>
        <vt:i4>5</vt:i4>
      </vt:variant>
      <vt:variant>
        <vt:lpwstr>https://www.w3schools.com/howto/howto_css_example_website.asp</vt:lpwstr>
      </vt:variant>
      <vt:variant>
        <vt:lpwstr/>
      </vt:variant>
      <vt:variant>
        <vt:i4>3801158</vt:i4>
      </vt:variant>
      <vt:variant>
        <vt:i4>3</vt:i4>
      </vt:variant>
      <vt:variant>
        <vt:i4>0</vt:i4>
      </vt:variant>
      <vt:variant>
        <vt:i4>5</vt:i4>
      </vt:variant>
      <vt:variant>
        <vt:lpwstr>https://www.w3schools.com/howto/howto_website.asp</vt:lpwstr>
      </vt:variant>
      <vt:variant>
        <vt:lpwstr/>
      </vt:variant>
      <vt:variant>
        <vt:i4>6815751</vt:i4>
      </vt:variant>
      <vt:variant>
        <vt:i4>0</vt:i4>
      </vt:variant>
      <vt:variant>
        <vt:i4>0</vt:i4>
      </vt:variant>
      <vt:variant>
        <vt:i4>5</vt:i4>
      </vt:variant>
      <vt:variant>
        <vt:lpwstr>https://www.w3schools.com/howto/howto_make_a_website.asp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</dc:creator>
  <cp:keywords/>
  <cp:lastModifiedBy>Kazi Efstratia</cp:lastModifiedBy>
  <cp:revision>521</cp:revision>
  <cp:lastPrinted>2021-05-11T11:15:00Z</cp:lastPrinted>
  <dcterms:created xsi:type="dcterms:W3CDTF">2021-05-10T09:51:00Z</dcterms:created>
  <dcterms:modified xsi:type="dcterms:W3CDTF">2021-05-15T16:21:00Z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