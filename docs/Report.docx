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6A74E" w14:textId="308C6E20" w:rsidR="00D077E9" w:rsidRPr="00473C2C" w:rsidRDefault="00DE69C4" w:rsidP="00D70D02">
      <w:r>
        <w:rPr>
          <w:noProof/>
          <w:lang w:bidi="el-GR"/>
        </w:rPr>
        <w:t xml:space="preserve"> </w:t>
      </w:r>
      <w:r>
        <w:rPr>
          <w:noProof/>
          <w:lang w:bidi="el-GR"/>
        </w:rPr>
        <w:drawing>
          <wp:anchor distT="0" distB="0" distL="114300" distR="114300" simplePos="0" relativeHeight="251658241" behindDoc="1" locked="0" layoutInCell="1" allowOverlap="1" wp14:anchorId="01E5AAFF" wp14:editId="402A8472">
            <wp:simplePos x="0" y="0"/>
            <wp:positionH relativeFrom="column">
              <wp:posOffset>-630373</wp:posOffset>
            </wp:positionH>
            <wp:positionV relativeFrom="page">
              <wp:posOffset>-119743</wp:posOffset>
            </wp:positionV>
            <wp:extent cx="12124800" cy="6822000"/>
            <wp:effectExtent l="0" t="0" r="0" b="0"/>
            <wp:wrapNone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4800" cy="68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1450A" w14:textId="56BE163F" w:rsidR="00791A8E" w:rsidRPr="008C5DDE" w:rsidRDefault="00495B8E" w:rsidP="008C5DDE">
      <w:pPr>
        <w:spacing w:after="200"/>
        <w:sectPr w:rsidR="00791A8E" w:rsidRPr="008C5DDE" w:rsidSect="00B255A8">
          <w:headerReference w:type="default" r:id="rId10"/>
          <w:footerReference w:type="default" r:id="rId11"/>
          <w:footerReference w:type="first" r:id="rId12"/>
          <w:pgSz w:w="11906" w:h="16838" w:code="9"/>
          <w:pgMar w:top="720" w:right="936" w:bottom="720" w:left="936" w:header="0" w:footer="289" w:gutter="0"/>
          <w:pgNumType w:start="1" w:chapStyle="1"/>
          <w:cols w:space="720"/>
          <w:titlePg/>
          <w:docGrid w:linePitch="382"/>
        </w:sectPr>
      </w:pPr>
      <w:r w:rsidRPr="00473C2C">
        <w:rPr>
          <w:noProof/>
          <w:lang w:bidi="el-GR"/>
        </w:rPr>
        <w:drawing>
          <wp:anchor distT="0" distB="0" distL="114300" distR="114300" simplePos="0" relativeHeight="251658243" behindDoc="0" locked="0" layoutInCell="1" allowOverlap="1" wp14:anchorId="027B83CC" wp14:editId="79F69F10">
            <wp:simplePos x="0" y="0"/>
            <wp:positionH relativeFrom="margin">
              <wp:align>center</wp:align>
            </wp:positionH>
            <wp:positionV relativeFrom="paragraph">
              <wp:posOffset>8992667</wp:posOffset>
            </wp:positionV>
            <wp:extent cx="1397203" cy="395021"/>
            <wp:effectExtent l="0" t="0" r="0" b="5080"/>
            <wp:wrapNone/>
            <wp:docPr id="12" name="Γραφικό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Γραφικό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203" cy="39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l-G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64BB60" wp14:editId="4964C6B6">
                <wp:simplePos x="0" y="0"/>
                <wp:positionH relativeFrom="margin">
                  <wp:posOffset>-1829</wp:posOffset>
                </wp:positionH>
                <wp:positionV relativeFrom="paragraph">
                  <wp:posOffset>6206110</wp:posOffset>
                </wp:positionV>
                <wp:extent cx="6370955" cy="2926004"/>
                <wp:effectExtent l="0" t="0" r="0" b="0"/>
                <wp:wrapNone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955" cy="2926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Times New Roman" w:eastAsiaTheme="minorEastAsia" w:hAnsi="Times New Roman" w:cs="Times New Roman"/>
                                <w:bCs w:val="0"/>
                                <w:color w:val="0F0D29" w:themeColor="text1"/>
                                <w:sz w:val="28"/>
                                <w:szCs w:val="22"/>
                              </w:rPr>
                              <w:id w:val="-1073267690"/>
                              <w:placeholder>
                                <w:docPart w:val="AE9ED271A5814668AC2B02CD0DDF1B7F"/>
                              </w:placeholder>
                              <w15:appearance w15:val="hidden"/>
                            </w:sdtPr>
                            <w:sdtEndPr>
                              <w:rPr>
                                <w:b w:val="0"/>
                                <w:color w:val="auto"/>
                              </w:rPr>
                            </w:sdtEndPr>
                            <w:sdtContent>
                              <w:p w14:paraId="3DBEDC95" w14:textId="5E211984" w:rsidR="00495B8E" w:rsidRPr="008E7F48" w:rsidRDefault="00495B8E" w:rsidP="00495B8E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lang w:val="de-DE"/>
                                  </w:rPr>
                                  <w:t>Report</w:t>
                                </w:r>
                              </w:p>
                              <w:p w14:paraId="36DCD18B" w14:textId="77777777" w:rsidR="00495B8E" w:rsidRPr="00B521E4" w:rsidRDefault="00495B8E" w:rsidP="00495B8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  <w:p w14:paraId="0AE67234" w14:textId="099895FE" w:rsidR="00DE69C4" w:rsidRPr="00495B8E" w:rsidRDefault="001D665F" w:rsidP="00495B8E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bidi="el-GR"/>
                                  </w:rPr>
                                </w:pP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bidi="el-GR"/>
                                  </w:rPr>
                                  <w:t xml:space="preserve">Ανάπτυξη ιστότοπου με χρήση </w:t>
                                </w: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val="de-DE" w:bidi="el-GR"/>
                                  </w:rPr>
                                  <w:t>HTML</w:t>
                                </w: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bidi="el-GR"/>
                                  </w:rPr>
                                  <w:t xml:space="preserve"> και </w:t>
                                </w:r>
                                <w:r w:rsidRPr="00E035CE"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48"/>
                                    <w:szCs w:val="40"/>
                                    <w:lang w:val="de-DE" w:bidi="el-GR"/>
                                  </w:rPr>
                                  <w:t>CSS</w:t>
                                </w:r>
                              </w:p>
                              <w:p w14:paraId="0C89ED53" w14:textId="77777777" w:rsidR="001D665F" w:rsidRPr="00495B8E" w:rsidRDefault="001D665F" w:rsidP="00495B8E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0F0D29" w:themeColor="text1"/>
                                    <w:sz w:val="20"/>
                                    <w:szCs w:val="16"/>
                                  </w:rPr>
                                </w:pPr>
                              </w:p>
                              <w:p w14:paraId="4AD57C3D" w14:textId="7FA9F15D" w:rsidR="00DE69C4" w:rsidRPr="00B521E4" w:rsidRDefault="00DE69C4" w:rsidP="00495B8E">
                                <w:pPr>
                                  <w:spacing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</w:pPr>
                                <w:r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t>Τεχνολογίες Διαδικτύου</w:t>
                                </w:r>
                                <w:r w:rsidR="00495B8E"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t xml:space="preserve"> (ΠΛΡ104)</w:t>
                                </w:r>
                              </w:p>
                            </w:sdtContent>
                          </w:sdt>
                          <w:p w14:paraId="7B0C062D" w14:textId="0B0680D0" w:rsidR="00DE69C4" w:rsidRPr="00B521E4" w:rsidRDefault="00DE69C4" w:rsidP="00495B8E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</w:rPr>
                            </w:pPr>
                            <w:r w:rsidRPr="00B521E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</w:rPr>
                              <w:t xml:space="preserve">Έχει συνταχθεί από: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</w:rPr>
                                <w:alias w:val="Το όνομά σας"/>
                                <w:tag w:val="Το όνομά σας"/>
                                <w:id w:val="1509714103"/>
                                <w:placeholder>
                                  <w:docPart w:val="D8ADADDED62946DD83C43FA518EF922F"/>
                                </w:placeholder>
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r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t>Καζή Ευστρατία</w:t>
                                </w:r>
                                <w:r w:rsidRPr="00B521E4">
                                  <w:rPr>
                                    <w:rFonts w:ascii="Times New Roman" w:hAnsi="Times New Roman" w:cs="Times New Roman"/>
                                    <w:b w:val="0"/>
                                    <w:color w:val="auto"/>
                                  </w:rPr>
                                  <w:br/>
                                  <w:t>Διδάσκων: Κώτης Κωνσταντίνος</w:t>
                                </w:r>
                              </w:sdtContent>
                            </w:sdt>
                          </w:p>
                          <w:p w14:paraId="384298D0" w14:textId="3D2BB5F3" w:rsidR="00DE69C4" w:rsidRPr="008E7F48" w:rsidRDefault="00DE6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4BB60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3" o:spid="_x0000_s1026" type="#_x0000_t202" style="position:absolute;margin-left:-.15pt;margin-top:488.65pt;width:501.65pt;height:230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" filled="f" stroked="f" strokeweight=".5pt">
                <v:textbox>
                  <w:txbxContent>
                    <w:sdt>
                      <w:sdtPr>
                        <w:rPr>
                          <w:rFonts w:ascii="Times New Roman" w:eastAsiaTheme="minorEastAsia" w:hAnsi="Times New Roman" w:cs="Times New Roman"/>
                          <w:bCs w:val="0"/>
                          <w:color w:val="0F0D29" w:themeColor="text1"/>
                          <w:sz w:val="28"/>
                          <w:szCs w:val="22"/>
                        </w:rPr>
                        <w:id w:val="-1073267690"/>
                        <w:placeholder>
                          <w:docPart w:val="AE9ED271A5814668AC2B02CD0DDF1B7F"/>
                        </w:placeholder>
                        <w15:appearance w15:val="hidden"/>
                      </w:sdtPr>
                      <w:sdtEndPr>
                        <w:rPr>
                          <w:b w:val="0"/>
                          <w:color w:val="auto"/>
                        </w:rPr>
                      </w:sdtEndPr>
                      <w:sdtContent>
                        <w:p w14:paraId="3DBEDC95" w14:textId="5E211984" w:rsidR="00495B8E" w:rsidRPr="008E7F48" w:rsidRDefault="00495B8E" w:rsidP="00495B8E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0F0D29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F0D29" w:themeColor="text1"/>
                              <w:lang w:val="de-DE"/>
                            </w:rPr>
                            <w:t>Report</w:t>
                          </w:r>
                        </w:p>
                        <w:p w14:paraId="36DCD18B" w14:textId="77777777" w:rsidR="00495B8E" w:rsidRPr="00B521E4" w:rsidRDefault="00495B8E" w:rsidP="00495B8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  <w:p w14:paraId="0AE67234" w14:textId="099895FE" w:rsidR="00DE69C4" w:rsidRPr="00495B8E" w:rsidRDefault="001D665F" w:rsidP="00495B8E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bidi="el-GR"/>
                            </w:rPr>
                          </w:pP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bidi="el-GR"/>
                            </w:rPr>
                            <w:t xml:space="preserve">Ανάπτυξη ιστότοπου με χρήση </w:t>
                          </w: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val="de-DE" w:bidi="el-GR"/>
                            </w:rPr>
                            <w:t>HTML</w:t>
                          </w: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bidi="el-GR"/>
                            </w:rPr>
                            <w:t xml:space="preserve"> και </w:t>
                          </w:r>
                          <w:r w:rsidRPr="00E035CE">
                            <w:rPr>
                              <w:rFonts w:ascii="Times New Roman" w:hAnsi="Times New Roman" w:cs="Times New Roman"/>
                              <w:color w:val="0F0D29" w:themeColor="text1"/>
                              <w:sz w:val="48"/>
                              <w:szCs w:val="40"/>
                              <w:lang w:val="de-DE" w:bidi="el-GR"/>
                            </w:rPr>
                            <w:t>CSS</w:t>
                          </w:r>
                        </w:p>
                        <w:p w14:paraId="0C89ED53" w14:textId="77777777" w:rsidR="001D665F" w:rsidRPr="00495B8E" w:rsidRDefault="001D665F" w:rsidP="00495B8E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0F0D29" w:themeColor="text1"/>
                              <w:sz w:val="20"/>
                              <w:szCs w:val="16"/>
                            </w:rPr>
                          </w:pPr>
                        </w:p>
                        <w:p w14:paraId="4AD57C3D" w14:textId="7FA9F15D" w:rsidR="00DE69C4" w:rsidRPr="00B521E4" w:rsidRDefault="00DE69C4" w:rsidP="00495B8E">
                          <w:pPr>
                            <w:spacing w:line="360" w:lineRule="auto"/>
                            <w:jc w:val="center"/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</w:pPr>
                          <w:r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t>Τεχνολογίες Διαδικτύου</w:t>
                          </w:r>
                          <w:r w:rsidR="00495B8E"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t xml:space="preserve"> (ΠΛΡ104)</w:t>
                          </w:r>
                        </w:p>
                      </w:sdtContent>
                    </w:sdt>
                    <w:p w14:paraId="7B0C062D" w14:textId="0B0680D0" w:rsidR="00DE69C4" w:rsidRPr="00B521E4" w:rsidRDefault="00DE69C4" w:rsidP="00495B8E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</w:rPr>
                      </w:pPr>
                      <w:r w:rsidRPr="00B521E4">
                        <w:rPr>
                          <w:rFonts w:ascii="Times New Roman" w:hAnsi="Times New Roman" w:cs="Times New Roman"/>
                          <w:b w:val="0"/>
                          <w:color w:val="auto"/>
                        </w:rPr>
                        <w:t xml:space="preserve">Έχει συνταχθεί από: 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b w:val="0"/>
                            <w:color w:val="auto"/>
                          </w:rPr>
                          <w:alias w:val="Το όνομά σας"/>
                          <w:tag w:val="Το όνομά σας"/>
                          <w:id w:val="1509714103"/>
                          <w:placeholder>
                            <w:docPart w:val="D8ADADDED62946DD83C43FA518EF922F"/>
                          </w:placeholder>
                          <w:dataBinding w:prefixMappings="xmlns:ns0='http://schemas.microsoft.com/office/2006/coverPageProps' " w:xpath="/ns0:CoverPageProperties[1]/ns0:CompanyFax[1]" w:storeItemID="{55AF091B-3C7A-41E3-B477-F2FDAA23CFDA}"/>
                          <w15:appearance w15:val="hidden"/>
                          <w:text w:multiLine="1"/>
                        </w:sdtPr>
                        <w:sdtContent>
                          <w:r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t>Καζή Ευστρατία</w:t>
                          </w:r>
                          <w:r w:rsidRPr="00B521E4">
                            <w:rPr>
                              <w:rFonts w:ascii="Times New Roman" w:hAnsi="Times New Roman" w:cs="Times New Roman"/>
                              <w:b w:val="0"/>
                              <w:color w:val="auto"/>
                            </w:rPr>
                            <w:br/>
                            <w:t>Διδάσκων: Κώτης Κωνσταντίνος</w:t>
                          </w:r>
                        </w:sdtContent>
                      </w:sdt>
                    </w:p>
                    <w:p w14:paraId="384298D0" w14:textId="3D2BB5F3" w:rsidR="00DE69C4" w:rsidRPr="008E7F48" w:rsidRDefault="00DE69C4"/>
                  </w:txbxContent>
                </v:textbox>
                <w10:wrap anchorx="margin"/>
              </v:shape>
            </w:pict>
          </mc:Fallback>
        </mc:AlternateContent>
      </w:r>
      <w:r w:rsidR="00AB02A7" w:rsidRPr="00473C2C">
        <w:rPr>
          <w:noProof/>
          <w:lang w:bidi="el-GR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474E46B5" wp14:editId="635542B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96499" w14:textId="77777777" w:rsidR="00F75106" w:rsidRDefault="00F751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E46B5" id="Ορθογώνιο 2" o:spid="_x0000_s1027" style="position:absolute;margin-left:-58.7pt;margin-top:525pt;width:611.1pt;height:316.5pt;z-index:-2516582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" fillcolor="white [3212]" stroked="f" strokeweight="2pt">
                <v:textbox>
                  <w:txbxContent>
                    <w:p w14:paraId="40396499" w14:textId="77777777" w:rsidR="00F75106" w:rsidRDefault="00F75106"/>
                  </w:txbxContent>
                </v:textbox>
                <w10:wrap anchory="page"/>
              </v:rect>
            </w:pict>
          </mc:Fallback>
        </mc:AlternateContent>
      </w:r>
    </w:p>
    <w:p w14:paraId="60202EE1" w14:textId="612B7971" w:rsidR="004C33AC" w:rsidRPr="004C33AC" w:rsidRDefault="004C33AC" w:rsidP="00623160">
      <w:pPr>
        <w:pStyle w:val="1"/>
        <w:rPr>
          <w:rStyle w:val="affff9"/>
          <w:rFonts w:ascii="Times New Roman" w:hAnsi="Times New Roman" w:cs="Times New Roman"/>
          <w:b/>
          <w:bCs w:val="0"/>
          <w:color w:val="auto"/>
          <w:sz w:val="40"/>
          <w:szCs w:val="22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Περιγραφή εργασίας</w:t>
      </w:r>
    </w:p>
    <w:p w14:paraId="01461BC0" w14:textId="361A4276" w:rsidR="0031083C" w:rsidRPr="0076207A" w:rsidRDefault="0031083C" w:rsidP="0076207A">
      <w:pPr>
        <w:rPr>
          <w:sz w:val="10"/>
          <w:szCs w:val="6"/>
        </w:rPr>
      </w:pPr>
    </w:p>
    <w:p w14:paraId="54CCF2A1" w14:textId="3FA959C5" w:rsidR="0076207A" w:rsidRDefault="0076207A" w:rsidP="0076207A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76207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Δημιουργείστε ιστότοπο με πολιτιστικό περιεχόμενο (π.χ., παρουσίαση συλλογής εκθεμάτων ενός μουσείου, παρουσίαση έκθεση ζωγραφικής, ιστορία των μουσικών οργάνων) ενσωματώνοντας ήχο, εικόνα, βίντεο, χάρτη και κείμενο.</w:t>
      </w:r>
    </w:p>
    <w:p w14:paraId="7DB43645" w14:textId="1040C549" w:rsidR="008B61BC" w:rsidRPr="008B61BC" w:rsidRDefault="008B61BC" w:rsidP="008B61BC">
      <w:pPr>
        <w:pStyle w:val="afb"/>
        <w:numPr>
          <w:ilvl w:val="0"/>
          <w:numId w:val="40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Iστότοπος (διασυνδεδεμένες ιστοσελίδες ή μία σελίδα με χρήση εσωτερικών δεσμών)  </w:t>
      </w:r>
    </w:p>
    <w:p w14:paraId="0592E0E4" w14:textId="2C1EF7CA" w:rsidR="008B61BC" w:rsidRPr="008B61BC" w:rsidRDefault="008B61BC" w:rsidP="008B61BC">
      <w:pPr>
        <w:pStyle w:val="afb"/>
        <w:numPr>
          <w:ilvl w:val="0"/>
          <w:numId w:val="40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Πολυμεσικό περιεχόμενο (εικόνες, βίντεο) διαθέσιμα τοπικά ή διαδικτυακά </w:t>
      </w:r>
    </w:p>
    <w:p w14:paraId="6ECA4CFD" w14:textId="347D5DC3" w:rsidR="008B61BC" w:rsidRPr="008B61BC" w:rsidRDefault="008B61BC" w:rsidP="008B61BC">
      <w:pPr>
        <w:pStyle w:val="afb"/>
        <w:numPr>
          <w:ilvl w:val="0"/>
          <w:numId w:val="40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Μορφοποίηση περιεχομένου (CSS) </w:t>
      </w:r>
    </w:p>
    <w:p w14:paraId="4F8ACCF4" w14:textId="77777777" w:rsidR="008B61BC" w:rsidRPr="008B61BC" w:rsidRDefault="008B61BC" w:rsidP="008B61BC">
      <w:pPr>
        <w:pStyle w:val="afb"/>
        <w:numPr>
          <w:ilvl w:val="0"/>
          <w:numId w:val="40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Ενσωμάτωση κώδικα (π.χ., χάρτες) με iFrames, Momento360.com φωτογραφίες, κα. </w:t>
      </w:r>
    </w:p>
    <w:p w14:paraId="5AF0ADD0" w14:textId="0053FE86" w:rsidR="008B61BC" w:rsidRDefault="008B61BC" w:rsidP="008B61BC">
      <w:pPr>
        <w:pStyle w:val="afb"/>
        <w:numPr>
          <w:ilvl w:val="0"/>
          <w:numId w:val="40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</w:pP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Σύνδεση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με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 xml:space="preserve"> social media page(s) (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.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χ</w:t>
      </w:r>
      <w:r w:rsidRPr="008B61BC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., Facebook, Flickr)</w:t>
      </w:r>
    </w:p>
    <w:p w14:paraId="315812E1" w14:textId="77777777" w:rsidR="00A45643" w:rsidRPr="008207EB" w:rsidRDefault="00A45643" w:rsidP="00A45643">
      <w:pPr>
        <w:rPr>
          <w:sz w:val="2"/>
          <w:szCs w:val="2"/>
          <w:lang w:val="en-US"/>
        </w:rPr>
      </w:pPr>
    </w:p>
    <w:p w14:paraId="7A8A52F7" w14:textId="12624EEF" w:rsidR="008B61BC" w:rsidRDefault="008B61BC" w:rsidP="00623160">
      <w:pPr>
        <w:pStyle w:val="1"/>
        <w:rPr>
          <w:rFonts w:ascii="Times New Roman" w:hAnsi="Times New Roman" w:cs="Times New Roman"/>
          <w:color w:val="auto"/>
          <w:sz w:val="40"/>
          <w:szCs w:val="22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t>Ζητούμενα εργασίας</w:t>
      </w:r>
    </w:p>
    <w:p w14:paraId="3C81DC59" w14:textId="77777777" w:rsidR="008B61BC" w:rsidRPr="008B61BC" w:rsidRDefault="008B61BC" w:rsidP="008B61BC">
      <w:pPr>
        <w:rPr>
          <w:sz w:val="10"/>
          <w:szCs w:val="6"/>
        </w:rPr>
      </w:pPr>
    </w:p>
    <w:p w14:paraId="6703A446" w14:textId="43F97B05" w:rsidR="00F828DC" w:rsidRDefault="00D3174A" w:rsidP="00D3174A">
      <w:pPr>
        <w:pStyle w:val="afb"/>
        <w:numPr>
          <w:ilvl w:val="0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Aρχεία κώδικα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HTML</w:t>
      </w: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CSS</w:t>
      </w: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(.html, .css) και πολυμέσων (π.χ. εικόνες, βίντεο, κλπ.),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οργανωμένα σε σχετικούς υποφακέλους</w:t>
      </w:r>
      <w:r w:rsidR="00BF1E3B" w:rsidRPr="00D3174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54F153E5" w14:textId="20ED5610" w:rsidR="00D3174A" w:rsidRDefault="00F444FF" w:rsidP="00F444FF">
      <w:pPr>
        <w:pStyle w:val="afb"/>
        <w:numPr>
          <w:ilvl w:val="0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Δημοσίευση του ιστότοπου σε δωρεάν πάροχο φιλοξενίας (Web hosting) όπως π.χ.,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InfinityFree, atwebpages.com –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ΠΡΟΣΟΧΗ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! Να υπάρχει δημοσιευμένο στην πρώτη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σελίδα σχετικό κείμενο ότι πρόκειται για εργασία στo πλαίσιο εξέτασης του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μαθήματος, και να αποφύγετε την αντιγραφή φωτογραφιών, κειμένων κλπ., για τα οποία δεν υπάρχει σχετική άδεια του δημιουργού τους. Χρησιμοποιήστε περιεχόμενο με άδεια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CC0</w:t>
      </w:r>
      <w:r w:rsidRPr="00F444F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(Creative Commons zero)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4C0B5A82" w14:textId="409FE747" w:rsidR="00F444FF" w:rsidRDefault="006451FA" w:rsidP="006451FA">
      <w:pPr>
        <w:pStyle w:val="afb"/>
        <w:numPr>
          <w:ilvl w:val="0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6451F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Σχεδιασμός του ιστότοπου με responsive CSS framework (δείτε παρακάτω) ή custom responsive design ή Βοotstrap4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049478CB" w14:textId="4A0DA2BB" w:rsidR="006451FA" w:rsidRPr="002F5285" w:rsidRDefault="003C1908" w:rsidP="006451FA">
      <w:pPr>
        <w:pStyle w:val="afb"/>
        <w:numPr>
          <w:ilvl w:val="1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4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https://www.w3schools.com/howto/howto_make_a_website.asp</w:t>
        </w:r>
      </w:hyperlink>
    </w:p>
    <w:p w14:paraId="4EEAA670" w14:textId="438FC6A7" w:rsidR="006451FA" w:rsidRPr="008E7F48" w:rsidRDefault="003C1908" w:rsidP="006451FA">
      <w:pPr>
        <w:pStyle w:val="afb"/>
        <w:numPr>
          <w:ilvl w:val="1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5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https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://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www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3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schools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com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website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asp</w:t>
        </w:r>
      </w:hyperlink>
    </w:p>
    <w:p w14:paraId="4AFF9729" w14:textId="77777777" w:rsidR="006451FA" w:rsidRPr="008E7F48" w:rsidRDefault="003C1908" w:rsidP="003C1908">
      <w:pPr>
        <w:pStyle w:val="afb"/>
        <w:numPr>
          <w:ilvl w:val="1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6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https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://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www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3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schools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com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css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example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website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asp</w:t>
        </w:r>
      </w:hyperlink>
    </w:p>
    <w:p w14:paraId="5178554D" w14:textId="76A6D0D0" w:rsidR="006451FA" w:rsidRPr="008E7F48" w:rsidRDefault="003C1908" w:rsidP="003C1908">
      <w:pPr>
        <w:pStyle w:val="afb"/>
        <w:numPr>
          <w:ilvl w:val="1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i/>
          <w:iCs/>
          <w:color w:val="auto"/>
          <w:sz w:val="22"/>
          <w:szCs w:val="18"/>
        </w:rPr>
      </w:pPr>
      <w:hyperlink r:id="rId17" w:history="1"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https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://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www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3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schools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com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/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howto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website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_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bootstrap</w:t>
        </w:r>
        <w:r w:rsidR="006451FA" w:rsidRPr="008E7F48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</w:rPr>
          <w:t>4.</w:t>
        </w:r>
        <w:r w:rsidR="006451FA" w:rsidRPr="002F5285">
          <w:rPr>
            <w:rStyle w:val="-7"/>
            <w:rFonts w:ascii="Times New Roman" w:hAnsi="Times New Roman" w:cs="Times New Roman"/>
            <w:b w:val="0"/>
            <w:bCs/>
            <w:i/>
            <w:iCs/>
            <w:sz w:val="22"/>
            <w:szCs w:val="18"/>
            <w:lang w:val="en-US"/>
          </w:rPr>
          <w:t>asp</w:t>
        </w:r>
      </w:hyperlink>
    </w:p>
    <w:p w14:paraId="0C8F6095" w14:textId="5936B210" w:rsidR="006451FA" w:rsidRDefault="00A45643" w:rsidP="006451FA">
      <w:pPr>
        <w:pStyle w:val="afb"/>
        <w:numPr>
          <w:ilvl w:val="0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</w:pP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Σχεδιασμός/εμφάνιση Ιστότοπου/ιστοσελίδων</w:t>
      </w:r>
    </w:p>
    <w:p w14:paraId="2259E801" w14:textId="75FF7FFB" w:rsidR="00A45643" w:rsidRDefault="00A45643" w:rsidP="006451FA">
      <w:pPr>
        <w:pStyle w:val="afb"/>
        <w:numPr>
          <w:ilvl w:val="0"/>
          <w:numId w:val="39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Αναφορά περιγραφής του ιστότοπου (.</w:t>
      </w: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pdf</w:t>
      </w:r>
      <w:r w:rsidRPr="00A4564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</w:p>
    <w:p w14:paraId="65DDB418" w14:textId="77777777" w:rsidR="006353C1" w:rsidRPr="008207EB" w:rsidRDefault="006353C1" w:rsidP="00E43DB0">
      <w:pPr>
        <w:rPr>
          <w:sz w:val="2"/>
          <w:szCs w:val="2"/>
        </w:rPr>
      </w:pPr>
    </w:p>
    <w:p w14:paraId="7B292F10" w14:textId="4E3F8AFC" w:rsidR="006353C1" w:rsidRDefault="006353C1" w:rsidP="00623160">
      <w:pPr>
        <w:pStyle w:val="1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t>Παραδοτέα</w:t>
      </w:r>
    </w:p>
    <w:p w14:paraId="76C3D15E" w14:textId="77777777" w:rsidR="00E437D6" w:rsidRPr="00E437D6" w:rsidRDefault="00E437D6" w:rsidP="00E437D6">
      <w:pPr>
        <w:rPr>
          <w:sz w:val="10"/>
          <w:szCs w:val="6"/>
        </w:rPr>
      </w:pPr>
    </w:p>
    <w:p w14:paraId="1E2E9290" w14:textId="4AD2B507" w:rsidR="00A45643" w:rsidRDefault="00623160" w:rsidP="00A45643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62316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2F5285">
        <w:rPr>
          <w:rFonts w:ascii="Times New Roman" w:hAnsi="Times New Roman" w:cs="Times New Roman"/>
          <w:color w:val="auto"/>
          <w:sz w:val="22"/>
          <w:szCs w:val="18"/>
        </w:rPr>
        <w:t>eClass</w:t>
      </w:r>
      <w:r w:rsidRPr="0062316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θα υποβληθεί .zip αρχείο της μορφής «επίθετο.zip» με τα ακόλουθα:</w:t>
      </w:r>
    </w:p>
    <w:p w14:paraId="1077B3AC" w14:textId="1B11A566" w:rsidR="00623160" w:rsidRPr="00623160" w:rsidRDefault="00623160" w:rsidP="00623160">
      <w:pPr>
        <w:pStyle w:val="afb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62316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Αναφορά (report) με κώδικα και screenshots από την εκτέλεση του κώδικα που θα αναπτυχθεί για κάθε ερώτημα, και το link (URL) για τον ιστότοπο που έχει δημοσιευτεί στο Web.</w:t>
      </w:r>
    </w:p>
    <w:p w14:paraId="74E58254" w14:textId="1A6E12BB" w:rsidR="00A45643" w:rsidRDefault="008E7F48" w:rsidP="008E7F48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8E7F4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Τα παραδοτέα να είναι οργανωμένα σε υποφακέλους ανά ερώτημα (με κατάλληλα ονόματα αρχείων).</w:t>
      </w:r>
    </w:p>
    <w:p w14:paraId="7394FAAA" w14:textId="35613F99" w:rsidR="00A45643" w:rsidRDefault="00A45643" w:rsidP="00A45643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0CC5B42" w14:textId="322E1A49" w:rsidR="007A3472" w:rsidRDefault="007A3472" w:rsidP="007A3472">
      <w:pPr>
        <w:pStyle w:val="1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Το Μουσείο του Λούβρου</w:t>
      </w:r>
    </w:p>
    <w:p w14:paraId="2BDC4919" w14:textId="77777777" w:rsidR="007A3472" w:rsidRPr="007A3472" w:rsidRDefault="007A3472" w:rsidP="007A3472">
      <w:pPr>
        <w:rPr>
          <w:sz w:val="10"/>
          <w:szCs w:val="6"/>
        </w:rPr>
      </w:pPr>
    </w:p>
    <w:p w14:paraId="3EC9E6E1" w14:textId="2CB680A4" w:rsidR="0076207A" w:rsidRDefault="00231635" w:rsidP="00D3174A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</w:rPr>
        <w:drawing>
          <wp:anchor distT="0" distB="0" distL="114300" distR="114300" simplePos="0" relativeHeight="251658244" behindDoc="1" locked="0" layoutInCell="1" allowOverlap="1" wp14:anchorId="6F415BA9" wp14:editId="71860825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6369050" cy="3424555"/>
            <wp:effectExtent l="0" t="0" r="0" b="4445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5B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Ως πολιτιστικό περιεχόμενο για την ιστοσελίδα </w:t>
      </w:r>
      <w:r w:rsidR="008D6583" w:rsidRPr="007C5AB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επιλέχθηκε</w:t>
      </w:r>
      <w:r w:rsidR="000B1CEC" w:rsidRPr="007C5AB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B1CEC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</w:t>
      </w:r>
      <w:r w:rsidR="000B1CEC" w:rsidRPr="000B5F6B">
        <w:rPr>
          <w:rFonts w:ascii="Times New Roman" w:hAnsi="Times New Roman" w:cs="Times New Roman"/>
          <w:i/>
          <w:iCs/>
          <w:color w:val="auto"/>
          <w:sz w:val="22"/>
          <w:szCs w:val="18"/>
        </w:rPr>
        <w:t>Μουσείο του Λούβρου</w:t>
      </w:r>
      <w:r w:rsidR="00427E7B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DC6C1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να εισέρθετε στον ιστότοπο που έχει δημοσιευθεί </w:t>
      </w:r>
      <w:r w:rsidR="00DC6C18" w:rsidRPr="00D553D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="00DC6C18" w:rsidRPr="00D553DD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web</w:t>
      </w:r>
      <w:r w:rsidR="00D553DD" w:rsidRPr="00D553DD">
        <w:rPr>
          <w:b w:val="0"/>
          <w:bCs/>
          <w:color w:val="auto"/>
          <w:sz w:val="22"/>
          <w:szCs w:val="18"/>
        </w:rPr>
        <w:t xml:space="preserve"> </w:t>
      </w:r>
      <w:r w:rsidR="00DC6C1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πατήστε [</w:t>
      </w:r>
      <w:r w:rsidR="00DC6C18" w:rsidRPr="009C0B74">
        <w:rPr>
          <w:rFonts w:ascii="Times New Roman" w:hAnsi="Times New Roman" w:cs="Times New Roman"/>
          <w:color w:val="FF0000"/>
          <w:sz w:val="22"/>
          <w:szCs w:val="18"/>
          <w:u w:val="single"/>
        </w:rPr>
        <w:t>εδώ</w:t>
      </w:r>
      <w:r w:rsidR="00DC6C1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]</w:t>
      </w:r>
      <w:r w:rsidR="00DB43E2" w:rsidRPr="00DB43E2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1B450542" w14:textId="77777777" w:rsidR="000610CF" w:rsidRPr="000610CF" w:rsidRDefault="000610CF" w:rsidP="00FD06E4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"/>
          <w:szCs w:val="2"/>
        </w:rPr>
      </w:pPr>
    </w:p>
    <w:p w14:paraId="7ED3C113" w14:textId="02128355" w:rsidR="00FD06E4" w:rsidRPr="0061561F" w:rsidRDefault="00FD06E4" w:rsidP="00FD06E4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Η δημοσίευση του ιστότοπο</w:t>
      </w:r>
      <w:r w:rsidR="004E0A17"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υ έγινε με τον δωρεά πάροχο φιλοξεν</w:t>
      </w:r>
      <w:r w:rsidR="008C638F"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ίας </w:t>
      </w:r>
      <w:r w:rsidR="008C638F"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CH"/>
        </w:rPr>
        <w:t>xxx</w:t>
      </w:r>
      <w:r w:rsidR="008C638F" w:rsidRPr="000610C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…</w:t>
      </w:r>
      <w:r w:rsidR="008C638F" w:rsidRPr="006156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</w:p>
    <w:p w14:paraId="204C8A12" w14:textId="73F05256" w:rsidR="0029137C" w:rsidRPr="008E7F48" w:rsidRDefault="0029137C" w:rsidP="00C97A95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42574852" w14:textId="0B65DD54" w:rsidR="00C97A95" w:rsidRPr="008E7F48" w:rsidRDefault="00C97A95" w:rsidP="00C97A95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FF0000"/>
          <w:sz w:val="22"/>
          <w:szCs w:val="18"/>
        </w:rPr>
      </w:pPr>
      <w:r w:rsidRPr="00C97A95">
        <w:rPr>
          <w:rFonts w:ascii="Times New Roman" w:hAnsi="Times New Roman" w:cs="Times New Roman"/>
          <w:b w:val="0"/>
          <w:bCs/>
          <w:color w:val="FF0000"/>
          <w:sz w:val="22"/>
          <w:szCs w:val="18"/>
          <w:lang w:val="de-CH"/>
        </w:rPr>
        <w:t>URL</w:t>
      </w:r>
      <w:r w:rsidRPr="008E7F48">
        <w:rPr>
          <w:rFonts w:ascii="Times New Roman" w:hAnsi="Times New Roman" w:cs="Times New Roman"/>
          <w:b w:val="0"/>
          <w:bCs/>
          <w:color w:val="FF0000"/>
          <w:sz w:val="22"/>
          <w:szCs w:val="18"/>
        </w:rPr>
        <w:t xml:space="preserve">: </w:t>
      </w:r>
      <w:r w:rsidRPr="00C97A95">
        <w:rPr>
          <w:rFonts w:ascii="Times New Roman" w:hAnsi="Times New Roman" w:cs="Times New Roman"/>
          <w:b w:val="0"/>
          <w:bCs/>
          <w:color w:val="FF0000"/>
          <w:sz w:val="22"/>
          <w:szCs w:val="18"/>
          <w:lang w:val="de-CH"/>
        </w:rPr>
        <w:t>xxx</w:t>
      </w:r>
    </w:p>
    <w:p w14:paraId="0D424D70" w14:textId="10A32116" w:rsidR="0029137C" w:rsidRDefault="0029137C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552F7CB" w14:textId="66B18624" w:rsidR="001F58FD" w:rsidRPr="004E0A17" w:rsidRDefault="001F58FD" w:rsidP="00C51ECE">
      <w:pPr>
        <w:spacing w:after="200"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11893EEC" w14:textId="77777777" w:rsidR="001F58FD" w:rsidRPr="004E0A17" w:rsidRDefault="001F58FD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7B50397B" w14:textId="77777777" w:rsidR="001F58FD" w:rsidRPr="004E0A17" w:rsidRDefault="001F58FD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2FBB12C6" w14:textId="77777777" w:rsidR="001F58FD" w:rsidRPr="004E0A17" w:rsidRDefault="001F58FD" w:rsidP="001F58FD">
      <w:pPr>
        <w:spacing w:after="200" w:line="360" w:lineRule="auto"/>
        <w:ind w:firstLine="340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4557FA3D" w14:textId="1CA69952" w:rsidR="006542A7" w:rsidRPr="004E0A17" w:rsidRDefault="00556C99" w:rsidP="00C97A95">
      <w:pPr>
        <w:spacing w:after="200"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 w:rsidRPr="004E0A17">
        <w:rPr>
          <w:rFonts w:ascii="Times New Roman" w:hAnsi="Times New Roman" w:cs="Times New Roman"/>
          <w:b w:val="0"/>
          <w:color w:val="auto"/>
        </w:rPr>
        <w:br w:type="page"/>
      </w:r>
    </w:p>
    <w:p w14:paraId="370B7C07" w14:textId="06825CBB" w:rsidR="0050066A" w:rsidRPr="006B2654" w:rsidRDefault="0050066A" w:rsidP="000558BE">
      <w:pPr>
        <w:pStyle w:val="1"/>
        <w:spacing w:line="360" w:lineRule="auto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 w:rsidRPr="006B2654">
        <w:rPr>
          <w:rFonts w:ascii="Times New Roman" w:hAnsi="Times New Roman" w:cs="Times New Roman"/>
          <w:color w:val="auto"/>
          <w:sz w:val="40"/>
          <w:szCs w:val="22"/>
          <w:lang w:bidi="el-GR"/>
        </w:rPr>
        <w:lastRenderedPageBreak/>
        <w:t>Φάκελοι</w:t>
      </w:r>
    </w:p>
    <w:p w14:paraId="4F380496" w14:textId="56E0256A" w:rsidR="007A073D" w:rsidRPr="0061561F" w:rsidRDefault="005E2FE6" w:rsidP="000558BE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Οι </w:t>
      </w:r>
      <w:r w:rsidR="001B795F" w:rsidRPr="000558B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φάκελοι</w:t>
      </w:r>
      <w:r w:rsidR="000558BE" w:rsidRPr="000558B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0558B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/</w:t>
      </w:r>
      <w:r w:rsidR="000558BE" w:rsidRPr="000558B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0558B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υποφακέλοι</w:t>
      </w:r>
      <w:r w:rsidR="00C94B63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1B692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ταξινομήθηκαν</w:t>
      </w:r>
      <w:r w:rsidR="001B795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αντιστοιχήθηκαν</w:t>
      </w:r>
      <w:r w:rsidR="001B692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ανάλογα με τη λειτουργία</w:t>
      </w:r>
      <w:r w:rsidR="001B795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</w:t>
      </w:r>
      <w:r w:rsidR="001044A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πραγματοποιεί</w:t>
      </w:r>
      <w:r w:rsidR="001B795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 κάθε αρχείο που βρίσκεται μέσα σε αυτά</w:t>
      </w:r>
      <w:r w:rsidR="001B692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19E2BC82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index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2A668C2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css</w:t>
      </w:r>
    </w:p>
    <w:p w14:paraId="3B1BDEEE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slider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css</w:t>
      </w:r>
    </w:p>
    <w:p w14:paraId="374428B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style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css</w:t>
      </w:r>
    </w:p>
    <w:p w14:paraId="4CDB405C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</w:t>
      </w:r>
    </w:p>
    <w:p w14:paraId="1240ECA1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5FC2A2D8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48EE27D0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ares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and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html</w:t>
      </w:r>
    </w:p>
    <w:p w14:paraId="3126F68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    ...</w:t>
      </w:r>
    </w:p>
    <w:p w14:paraId="3ECC395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</w:t>
      </w:r>
    </w:p>
    <w:p w14:paraId="3BC07D19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images</w:t>
      </w:r>
    </w:p>
    <w:p w14:paraId="628BEE4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│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2D416E4B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│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ares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and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aphrodite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69D39015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│   ...</w:t>
      </w:r>
    </w:p>
    <w:p w14:paraId="744B69B1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│</w:t>
      </w:r>
    </w:p>
    <w:p w14:paraId="0C229301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└───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slider</w:t>
      </w:r>
    </w:p>
    <w:p w14:paraId="256E4FD4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garden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13F92FEA" w14:textId="37524B8B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inside</w:t>
      </w:r>
      <w:r w:rsidR="00076220" w:rsidRPr="00E43DB0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_1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jpg</w:t>
      </w:r>
    </w:p>
    <w:p w14:paraId="4CD0205A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        ...</w:t>
      </w:r>
    </w:p>
    <w:p w14:paraId="6776010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</w:t>
      </w:r>
    </w:p>
    <w:p w14:paraId="35122556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├───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js</w:t>
      </w:r>
    </w:p>
    <w:p w14:paraId="142F2C23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language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js</w:t>
      </w:r>
    </w:p>
    <w:p w14:paraId="70BCF0A9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 xml:space="preserve">│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myScript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js</w:t>
      </w:r>
    </w:p>
    <w:p w14:paraId="38A864D0" w14:textId="514D2BCC" w:rsidR="00DB0392" w:rsidRPr="008E7F48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8E7F48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│       ...</w:t>
      </w:r>
    </w:p>
    <w:p w14:paraId="2F30611F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│</w:t>
      </w:r>
    </w:p>
    <w:p w14:paraId="6E0AA8C4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>└───sounds</w:t>
      </w:r>
    </w:p>
    <w:p w14:paraId="29F9647C" w14:textId="77777777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 xml:space="preserve">        aphrodite.mp3</w:t>
      </w:r>
    </w:p>
    <w:p w14:paraId="5F90B77F" w14:textId="5B7979F9" w:rsidR="00DB0392" w:rsidRPr="00C427BF" w:rsidRDefault="00DB0392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 xml:space="preserve">        ares_and_aphrodite.mp3</w:t>
      </w:r>
    </w:p>
    <w:p w14:paraId="5E492451" w14:textId="2B8347DC" w:rsidR="00655EE9" w:rsidRPr="00C427BF" w:rsidRDefault="00655EE9" w:rsidP="00E43DB0">
      <w:pPr>
        <w:pBdr>
          <w:top w:val="single" w:sz="4" w:space="1" w:color="auto"/>
          <w:left w:val="single" w:sz="4" w:space="1" w:color="auto"/>
          <w:bottom w:val="single" w:sz="4" w:space="10" w:color="auto"/>
          <w:right w:val="single" w:sz="4" w:space="4" w:color="auto"/>
        </w:pBdr>
        <w:shd w:val="clear" w:color="auto" w:fill="FFFDF7"/>
        <w:ind w:firstLine="340"/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</w:pP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  <w:lang w:val="en-US"/>
        </w:rPr>
        <w:t xml:space="preserve">        </w:t>
      </w:r>
      <w:r w:rsidRPr="00C427BF">
        <w:rPr>
          <w:rFonts w:ascii="Consolas" w:hAnsi="Consolas" w:cs="Times New Roman"/>
          <w:b w:val="0"/>
          <w:bCs/>
          <w:color w:val="0F0D29" w:themeColor="text1"/>
          <w:sz w:val="16"/>
          <w:szCs w:val="12"/>
        </w:rPr>
        <w:t>...</w:t>
      </w:r>
    </w:p>
    <w:p w14:paraId="151E92ED" w14:textId="75D1A21A" w:rsidR="00EB5450" w:rsidRPr="00DB0392" w:rsidRDefault="00EB5450" w:rsidP="00DB0392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10"/>
          <w:szCs w:val="6"/>
          <w:lang w:val="en-US"/>
        </w:rPr>
      </w:pPr>
    </w:p>
    <w:p w14:paraId="5421420B" w14:textId="523DFC55" w:rsidR="00445FFB" w:rsidRPr="000B5F6B" w:rsidRDefault="004B70FB" w:rsidP="007A073D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css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φάκελο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βρίσκονται αρχεία με</w:t>
      </w:r>
      <w:r w:rsidR="0020342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επέκταση</w:t>
      </w:r>
      <w:r w:rsidR="0063710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637108" w:rsidRPr="000B5F6B">
        <w:rPr>
          <w:rFonts w:ascii="Times New Roman" w:hAnsi="Times New Roman" w:cs="Times New Roman"/>
          <w:color w:val="auto"/>
          <w:sz w:val="22"/>
          <w:szCs w:val="18"/>
        </w:rPr>
        <w:t>.</w:t>
      </w:r>
      <w:r w:rsidR="00637108"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css</w:t>
      </w:r>
      <w:r w:rsidR="0063710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αφορούν τη μορφοποίηση</w:t>
      </w:r>
      <w:r w:rsidR="007A29B5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της ιστοσελίδας</w:t>
      </w:r>
      <w:r w:rsidR="0063710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5CB3153E" w14:textId="0BB5123C" w:rsidR="00637108" w:rsidRPr="000B5F6B" w:rsidRDefault="00637108" w:rsidP="007A073D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html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φάκελο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βρίσκονται </w:t>
      </w:r>
      <w:r w:rsidRPr="000B5F6B">
        <w:rPr>
          <w:rFonts w:ascii="Times New Roman" w:hAnsi="Times New Roman" w:cs="Times New Roman"/>
          <w:color w:val="auto"/>
          <w:sz w:val="22"/>
          <w:szCs w:val="18"/>
        </w:rPr>
        <w:t>όλα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46AF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τα αρχεία</w:t>
      </w:r>
      <w:r w:rsidR="00A153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(εκθέματα</w:t>
      </w:r>
      <w:r w:rsidR="00CE4F5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A153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έργα τέχνης</w:t>
      </w:r>
      <w:r w:rsidR="00CE4F5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επικοινωνία</w:t>
      </w:r>
      <w:r w:rsidR="00A153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="00046AF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</w:t>
      </w:r>
      <w:r w:rsidR="00D9547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αφορούν</w:t>
      </w:r>
      <w:r w:rsidR="00CF0AB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τη χρήση εσωτερικών δεσμών</w:t>
      </w:r>
      <w:r w:rsidR="004D177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</w:t>
      </w:r>
      <w:r w:rsidR="00427E7B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 </w:t>
      </w:r>
      <w:r w:rsidR="004D177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navigation</w:t>
      </w:r>
      <w:r w:rsidR="00CF0AB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7B74685E" w14:textId="4F582765" w:rsidR="000D40C9" w:rsidRPr="000B5F6B" w:rsidRDefault="000D40C9" w:rsidP="007A073D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φάκελο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images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βρίσκονται</w:t>
      </w:r>
      <w:r w:rsidR="00E2672D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οι φωτογραφίες</w:t>
      </w:r>
      <w:r w:rsidR="00A0744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χρησιμοποιήθηκαν ως πολυμέσο</w:t>
      </w:r>
      <w:r w:rsidR="007A073D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για την παρουσίαση μνημείων</w:t>
      </w:r>
      <w:r w:rsidR="00AE503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έργων τέχνης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68973287" w14:textId="051A3F7D" w:rsidR="009A3325" w:rsidRPr="000B5F6B" w:rsidRDefault="009A3325" w:rsidP="007A073D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φάκελο </w:t>
      </w:r>
      <w:r w:rsidR="00DC5E30"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js</w:t>
      </w:r>
      <w:r w:rsidR="008D6583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087B1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βρίσ</w:t>
      </w:r>
      <w:r w:rsidR="00622A7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κονται</w:t>
      </w:r>
      <w:r w:rsidR="00087B1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EC357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JavaScript</w:t>
      </w:r>
      <w:r w:rsidR="00EC3573" w:rsidRPr="00EC357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622A78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αρχεία</w:t>
      </w:r>
      <w:r w:rsidR="008561A2" w:rsidRPr="000B5F6B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8561A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όπου εμπεριέχονται</w:t>
      </w:r>
      <w:r w:rsidR="00370B57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B66D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διάφορ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ες</w:t>
      </w:r>
      <w:r w:rsidR="00B66D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συναρτήσε</w:t>
      </w:r>
      <w:r w:rsidR="00822384" w:rsidRPr="00382AB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ι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ς</w:t>
      </w:r>
      <w:r w:rsidR="00B66DD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492F0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την αλλαγή της γλώσσας και </w:t>
      </w:r>
      <w:r w:rsidR="00AE32E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του </w:t>
      </w:r>
      <w:r w:rsidR="00AE32E7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Slider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57C387AE" w14:textId="5C9EFE9E" w:rsidR="00370B57" w:rsidRPr="000B5F6B" w:rsidRDefault="00822384" w:rsidP="007A073D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</w:t>
      </w:r>
      <w:r w:rsidRPr="000B5F6B">
        <w:rPr>
          <w:rFonts w:ascii="Times New Roman" w:hAnsi="Times New Roman" w:cs="Times New Roman"/>
          <w:color w:val="auto"/>
          <w:sz w:val="22"/>
          <w:szCs w:val="18"/>
          <w:lang w:val="en-US"/>
        </w:rPr>
        <w:t>sounds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φάκελο</w:t>
      </w:r>
      <w:r w:rsidR="0057261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="00C619EE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εμπεριέχο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νται</w:t>
      </w:r>
      <w:r w:rsidR="00013A8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διάφορες</w:t>
      </w:r>
      <w:r w:rsidR="00C5620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4B7D82" w:rsidRPr="008D6583">
        <w:rPr>
          <w:rFonts w:ascii="Times New Roman" w:hAnsi="Times New Roman" w:cs="Times New Roman"/>
          <w:i/>
          <w:iCs/>
          <w:color w:val="auto"/>
          <w:sz w:val="22"/>
          <w:szCs w:val="18"/>
          <w:u w:val="single"/>
        </w:rPr>
        <w:t>προσωπικές</w:t>
      </w:r>
      <w:r w:rsidR="004B7D8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13A8F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ηχογραφήσεις </w:t>
      </w:r>
      <w:r w:rsidR="004B7D8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και χρησιμοποιούνται ως</w:t>
      </w:r>
      <w:r w:rsidR="0057261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πολυμέσο για την</w:t>
      </w:r>
      <w:r w:rsidR="004B7D82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προφορική</w:t>
      </w:r>
      <w:r w:rsidR="0057261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περιγραφή </w:t>
      </w:r>
      <w:r w:rsidR="0082374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των κειμένων που υπάρχουν στην ιστοσελίδα.</w:t>
      </w:r>
    </w:p>
    <w:p w14:paraId="1B8FEC99" w14:textId="705AA054" w:rsidR="00740C33" w:rsidRPr="000B5F6B" w:rsidRDefault="00DB7ABF" w:rsidP="00823746">
      <w:pPr>
        <w:pStyle w:val="afb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Για την </w:t>
      </w:r>
      <w:r w:rsidRPr="000B5F6B">
        <w:rPr>
          <w:rFonts w:ascii="Times New Roman" w:hAnsi="Times New Roman" w:cs="Times New Roman"/>
          <w:color w:val="auto"/>
          <w:sz w:val="22"/>
          <w:szCs w:val="18"/>
        </w:rPr>
        <w:t>αρχική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BB153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σελίδα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χρησιμοπο</w:t>
      </w:r>
      <w:r w:rsidR="00F47E2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ιήθηκε το </w:t>
      </w:r>
      <w:r w:rsidR="00F47E26" w:rsidRPr="000B5F6B">
        <w:rPr>
          <w:rFonts w:ascii="Times New Roman" w:hAnsi="Times New Roman" w:cs="Times New Roman"/>
          <w:color w:val="auto"/>
          <w:sz w:val="22"/>
          <w:szCs w:val="18"/>
        </w:rPr>
        <w:t>προεπιλεγμένο</w:t>
      </w:r>
      <w:r w:rsidR="00F47E26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όνομα αρχείου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47E26" w:rsidRPr="000B5F6B">
        <w:rPr>
          <w:rFonts w:ascii="Times New Roman" w:hAnsi="Times New Roman" w:cs="Times New Roman"/>
          <w:color w:val="auto"/>
          <w:sz w:val="22"/>
          <w:szCs w:val="18"/>
          <w:lang w:val="de-DE"/>
        </w:rPr>
        <w:t>index</w:t>
      </w:r>
      <w:r w:rsidR="005011CE" w:rsidRPr="005011CE">
        <w:rPr>
          <w:rFonts w:ascii="Times New Roman" w:hAnsi="Times New Roman" w:cs="Times New Roman"/>
          <w:color w:val="auto"/>
          <w:sz w:val="22"/>
          <w:szCs w:val="18"/>
        </w:rPr>
        <w:t>.</w:t>
      </w:r>
      <w:r w:rsidR="005011CE">
        <w:rPr>
          <w:rFonts w:ascii="Times New Roman" w:hAnsi="Times New Roman" w:cs="Times New Roman"/>
          <w:color w:val="auto"/>
          <w:sz w:val="22"/>
          <w:szCs w:val="18"/>
          <w:lang w:val="de-DE"/>
        </w:rPr>
        <w:t>html</w:t>
      </w:r>
      <w:r w:rsidR="008D6583" w:rsidRP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όπου β</w:t>
      </w:r>
      <w:r w:rsidR="00EF18B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ρίσκεται το περιεχόμενο της αρχικής </w:t>
      </w:r>
      <w:r w:rsidR="00BB1531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σελίδας</w:t>
      </w:r>
      <w:r w:rsidR="00EB5450"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2B793430" w14:textId="0E584951" w:rsidR="00740C33" w:rsidRDefault="000D033A" w:rsidP="009E7F06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</w:rPr>
      </w:pPr>
      <w:r w:rsidRP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Όπως 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ζητείται,</w:t>
      </w:r>
      <w:r w:rsidRP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14488A" w:rsidRP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γίνεται αναφορά </w:t>
      </w:r>
      <w:r w:rsid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και παραπομπή των πηγών που χρησιμοποιήθηκαν για τις πληροφορίες τ</w:t>
      </w:r>
      <w:r w:rsidR="006125A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ου μουσείου</w:t>
      </w:r>
      <w:r w:rsidR="001448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7228A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Οι φωτογραφίες που </w:t>
      </w:r>
      <w:r w:rsidR="006125A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αναρτήθηκαν</w:t>
      </w:r>
      <w:r w:rsidR="007228A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021FE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είναι</w:t>
      </w:r>
      <w:r w:rsidR="0054539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021FE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τραβηγμένες από </w:t>
      </w:r>
      <w:r w:rsidR="0054539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συγγενικά πρόσωπα και από το διαδίκτυο </w:t>
      </w:r>
      <w:r w:rsidR="00096FD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τηρ</w:t>
      </w:r>
      <w:r w:rsidR="0054539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ώντας</w:t>
      </w:r>
      <w:r w:rsidR="00096FD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τις προδιαγραφές </w:t>
      </w:r>
      <w:r w:rsidR="007A2D5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άδειας </w:t>
      </w:r>
      <w:r w:rsidR="008D65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περιεχομένου</w:t>
      </w:r>
      <w:r w:rsidR="007A2D5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7A2D5D" w:rsidRPr="007A2D5D">
        <w:rPr>
          <w:rFonts w:ascii="Times New Roman" w:hAnsi="Times New Roman" w:cs="Times New Roman"/>
          <w:color w:val="auto"/>
          <w:sz w:val="22"/>
        </w:rPr>
        <w:t>CC0 (Creative Commons zero)</w:t>
      </w:r>
      <w:r w:rsidR="007A2D5D" w:rsidRPr="007A2D5D">
        <w:rPr>
          <w:rFonts w:ascii="Times New Roman" w:hAnsi="Times New Roman" w:cs="Times New Roman"/>
          <w:b w:val="0"/>
          <w:bCs/>
          <w:color w:val="auto"/>
          <w:sz w:val="22"/>
        </w:rPr>
        <w:t>.</w:t>
      </w:r>
    </w:p>
    <w:p w14:paraId="6C016138" w14:textId="77777777" w:rsidR="009F1CFE" w:rsidRPr="0014488A" w:rsidRDefault="009F1CFE" w:rsidP="009F1CFE">
      <w:pPr>
        <w:spacing w:after="200"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FE1D939" w14:textId="469B4B84" w:rsidR="00E35729" w:rsidRDefault="009F1CFE" w:rsidP="00F33752">
      <w:pPr>
        <w:pStyle w:val="1"/>
        <w:spacing w:line="360" w:lineRule="auto"/>
        <w:rPr>
          <w:rFonts w:ascii="Times New Roman" w:hAnsi="Times New Roman" w:cs="Times New Roman"/>
          <w:color w:val="auto"/>
          <w:sz w:val="40"/>
          <w:szCs w:val="22"/>
          <w:lang w:bidi="el-GR"/>
        </w:rPr>
      </w:pPr>
      <w:r>
        <w:rPr>
          <w:rFonts w:ascii="Times New Roman" w:hAnsi="Times New Roman" w:cs="Times New Roman"/>
          <w:b w:val="0"/>
          <w:bCs/>
          <w:noProof/>
          <w:color w:val="auto"/>
        </w:rPr>
        <w:lastRenderedPageBreak/>
        <w:drawing>
          <wp:anchor distT="0" distB="0" distL="114300" distR="114300" simplePos="0" relativeHeight="251658248" behindDoc="1" locked="0" layoutInCell="1" allowOverlap="1" wp14:anchorId="4D9F9E8E" wp14:editId="0F5CC4C1">
            <wp:simplePos x="0" y="0"/>
            <wp:positionH relativeFrom="margin">
              <wp:align>right</wp:align>
            </wp:positionH>
            <wp:positionV relativeFrom="paragraph">
              <wp:posOffset>458623</wp:posOffset>
            </wp:positionV>
            <wp:extent cx="6370955" cy="3425825"/>
            <wp:effectExtent l="0" t="0" r="0" b="3175"/>
            <wp:wrapTight wrapText="bothSides">
              <wp:wrapPolygon edited="0">
                <wp:start x="0" y="0"/>
                <wp:lineTo x="0" y="21500"/>
                <wp:lineTo x="21507" y="21500"/>
                <wp:lineTo x="21507" y="0"/>
                <wp:lineTo x="0" y="0"/>
              </wp:wrapPolygon>
            </wp:wrapTight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82B">
        <w:rPr>
          <w:rFonts w:ascii="Times New Roman" w:hAnsi="Times New Roman" w:cs="Times New Roman"/>
          <w:color w:val="auto"/>
          <w:sz w:val="40"/>
          <w:szCs w:val="22"/>
          <w:lang w:bidi="el-GR"/>
        </w:rPr>
        <w:t xml:space="preserve">Αρχική </w:t>
      </w:r>
    </w:p>
    <w:p w14:paraId="5152B58C" w14:textId="77777777" w:rsidR="009A3C29" w:rsidRPr="008E7F48" w:rsidRDefault="009A3C29" w:rsidP="009A3C2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10"/>
          <w:szCs w:val="6"/>
        </w:rPr>
      </w:pPr>
    </w:p>
    <w:p w14:paraId="0C67512F" w14:textId="45C85628" w:rsidR="009E144C" w:rsidRDefault="009A3C29" w:rsidP="00880D6C">
      <w:p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 w:rsidRPr="00DF3664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M</w:t>
      </w:r>
      <w:r w:rsidRPr="00DF366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ε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τη βοήθεια της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JavaScript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</w:t>
      </w:r>
      <w:r w:rsidR="00995AB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της μεθόδου </w:t>
      </w:r>
      <w:r w:rsidRPr="0085726A">
        <w:rPr>
          <w:rFonts w:ascii="Times New Roman" w:hAnsi="Times New Roman" w:cs="Times New Roman"/>
          <w:color w:val="auto"/>
          <w:sz w:val="22"/>
          <w:szCs w:val="18"/>
          <w:lang w:val="en-US"/>
        </w:rPr>
        <w:t>alert</w:t>
      </w:r>
      <w:r w:rsidRPr="0085726A">
        <w:rPr>
          <w:rFonts w:ascii="Times New Roman" w:hAnsi="Times New Roman" w:cs="Times New Roman"/>
          <w:color w:val="auto"/>
          <w:sz w:val="22"/>
          <w:szCs w:val="18"/>
        </w:rPr>
        <w:t>()</w:t>
      </w:r>
      <w:r w:rsidRPr="009F6F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εμφανίζεται ένα πλαίσιο ειδοποίησης</w:t>
      </w:r>
      <w:r w:rsidR="001512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στον επισκέπτη </w:t>
      </w:r>
      <w:r w:rsidR="005325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κάθε φορά </w:t>
      </w:r>
      <w:r w:rsidR="001512E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που μπαίνει στην </w:t>
      </w:r>
      <w:r w:rsidR="005325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αρχική σελίδα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Pr="00504A94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Στο πλαίσιο </w:t>
      </w:r>
      <w:r w:rsidR="00546AB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αυτό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αναφέρεται ο σκοπός της ιστοσελίδας για να επισημανθεί ότι δεν αποτελεί προϊόν εμπορικής χρήσης.</w:t>
      </w:r>
    </w:p>
    <w:p w14:paraId="4CA07159" w14:textId="77777777" w:rsidR="00880D6C" w:rsidRPr="00880D6C" w:rsidRDefault="00880D6C" w:rsidP="00880D6C">
      <w:p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8"/>
          <w:szCs w:val="4"/>
        </w:rPr>
      </w:pPr>
    </w:p>
    <w:p w14:paraId="6269E1F7" w14:textId="4A7695BD" w:rsidR="002A424D" w:rsidRPr="00B92AFE" w:rsidRDefault="002A424D" w:rsidP="00880D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DF7"/>
        <w:tabs>
          <w:tab w:val="center" w:pos="5187"/>
        </w:tabs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2AFE">
        <w:rPr>
          <w:rFonts w:ascii="Times New Roman" w:hAnsi="Times New Roman" w:cs="Times New Roman"/>
          <w:i/>
          <w:iCs/>
          <w:sz w:val="20"/>
          <w:szCs w:val="20"/>
        </w:rPr>
        <w:t>Ο συγκεκριμένος ιστότοπος πραγματοποιήθηκε στα πλαίσια εξέτασης του μαθήματος Τεχνολογίες Διαδικτύου του Tμήματος Πολιτισμικής Τεχνολογίας &amp; Επικοινωνίας. Το περιεχόμενο της ιστοσελίδας έχει άδεια περιεχομένου CC0 (Creative Commons zero) και δεν αποτελεί προϊόν εμπορικής χρήσης.</w:t>
      </w:r>
    </w:p>
    <w:p w14:paraId="32A2E0D5" w14:textId="77777777" w:rsidR="002A424D" w:rsidRDefault="002A424D" w:rsidP="008C10E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</w:rPr>
      </w:pPr>
    </w:p>
    <w:p w14:paraId="4E6E4F1E" w14:textId="35760F1F" w:rsidR="008C10E9" w:rsidRDefault="008C10E9" w:rsidP="008C10E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C05880">
        <w:rPr>
          <w:rFonts w:ascii="Times New Roman" w:hAnsi="Times New Roman" w:cs="Times New Roman"/>
          <w:b w:val="0"/>
          <w:bCs/>
          <w:color w:val="auto"/>
          <w:sz w:val="22"/>
        </w:rPr>
        <w:t>Τ</w:t>
      </w:r>
      <w:r>
        <w:rPr>
          <w:rFonts w:ascii="Times New Roman" w:hAnsi="Times New Roman" w:cs="Times New Roman"/>
          <w:b w:val="0"/>
          <w:bCs/>
          <w:color w:val="auto"/>
          <w:sz w:val="22"/>
        </w:rPr>
        <w:t xml:space="preserve">ο </w:t>
      </w:r>
      <w:r w:rsidR="00C04153" w:rsidRPr="008E3C79">
        <w:rPr>
          <w:rFonts w:ascii="Times New Roman" w:hAnsi="Times New Roman" w:cs="Times New Roman"/>
          <w:color w:val="auto"/>
          <w:sz w:val="22"/>
          <w:lang w:val="de-DE"/>
        </w:rPr>
        <w:t>navigation</w:t>
      </w:r>
      <w:r w:rsidR="00C04153" w:rsidRPr="008E3C79">
        <w:rPr>
          <w:rFonts w:ascii="Times New Roman" w:hAnsi="Times New Roman" w:cs="Times New Roman"/>
          <w:color w:val="auto"/>
          <w:sz w:val="22"/>
        </w:rPr>
        <w:t xml:space="preserve"> </w:t>
      </w:r>
      <w:r w:rsidR="00C04153" w:rsidRPr="008E3C79">
        <w:rPr>
          <w:rFonts w:ascii="Times New Roman" w:hAnsi="Times New Roman" w:cs="Times New Roman"/>
          <w:color w:val="auto"/>
          <w:sz w:val="22"/>
          <w:lang w:val="de-DE"/>
        </w:rPr>
        <w:t>bar</w:t>
      </w:r>
      <w:r w:rsidRPr="0051786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 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αντιπροσωπεύ</w:t>
      </w:r>
      <w:r w:rsidR="00C041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ει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μία ενότητα που βρίσκεται στο πάνω μέρος της ιστοσελίδας. Στη συγκεκριμένη ιστοσελίδα ο χρήστης</w:t>
      </w:r>
      <w:r w:rsidR="00C04153" w:rsidRPr="008069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80690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έχει την δυνατότητα πλοήγησης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:</w:t>
      </w:r>
    </w:p>
    <w:p w14:paraId="78DDFFE5" w14:textId="77777777" w:rsidR="008C10E9" w:rsidRPr="00C36206" w:rsidRDefault="008C10E9" w:rsidP="0080690E">
      <w:pPr>
        <w:pStyle w:val="afb"/>
        <w:numPr>
          <w:ilvl w:val="0"/>
          <w:numId w:val="44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7F1C24FF" wp14:editId="10DE5711">
                <wp:simplePos x="0" y="0"/>
                <wp:positionH relativeFrom="margin">
                  <wp:posOffset>3181003</wp:posOffset>
                </wp:positionH>
                <wp:positionV relativeFrom="paragraph">
                  <wp:posOffset>80241</wp:posOffset>
                </wp:positionV>
                <wp:extent cx="3296285" cy="2389505"/>
                <wp:effectExtent l="0" t="0" r="18415" b="10795"/>
                <wp:wrapSquare wrapText="bothSides"/>
                <wp:docPr id="22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6285" cy="2389505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B4611" w14:textId="77777777" w:rsidR="008C10E9" w:rsidRPr="00B92AFE" w:rsidRDefault="008C10E9" w:rsidP="00C427BF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&lt;!-- Navigation --&gt;</w:t>
                            </w:r>
                          </w:p>
                          <w:p w14:paraId="371BE074" w14:textId="77777777" w:rsidR="008C10E9" w:rsidRPr="00B92AFE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&lt;nav class="w3-bar w3-black"&gt;</w:t>
                            </w:r>
                          </w:p>
                          <w:p w14:paraId="437E99A8" w14:textId="77777777" w:rsidR="008C10E9" w:rsidRPr="00B92AFE" w:rsidRDefault="008C10E9" w:rsidP="008C10E9">
                            <w:pPr>
                              <w:ind w:firstLine="720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gramStart"/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id="el" href="#home" class="w3-button w3-bar-item"&gt;&lt;i class="fa fa-home"&gt;&lt;/i&gt; 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Αρχική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&lt;/a&gt;</w:t>
                            </w:r>
                          </w:p>
                          <w:p w14:paraId="6AD9A1DD" w14:textId="77777777" w:rsidR="008C10E9" w:rsidRPr="00B92AFE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</w:t>
                            </w:r>
                            <w:proofErr w:type="gramStart"/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id="en" href="#home" class="w3-button w3-bar-item"&gt;&lt;i class="fa fa-home"&gt;&lt;/i&gt; Home&lt;/a&gt;</w:t>
                            </w:r>
                          </w:p>
                          <w:p w14:paraId="3A238157" w14:textId="77777777" w:rsidR="008C10E9" w:rsidRPr="00B92AFE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&lt;div class="w3-dropdown-hover"&gt;</w:t>
                            </w:r>
                          </w:p>
                          <w:p w14:paraId="7F25A95D" w14:textId="77777777" w:rsidR="008C10E9" w:rsidRPr="00B92AFE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&lt;button class="w3-button"&gt;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Εκθέματα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&lt;/button&gt;</w:t>
                            </w:r>
                          </w:p>
                          <w:p w14:paraId="62DF4EEB" w14:textId="77777777" w:rsidR="008C10E9" w:rsidRPr="00B92AFE" w:rsidRDefault="008C10E9" w:rsidP="008C10E9">
                            <w:pPr>
                              <w:ind w:left="720" w:firstLine="720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&lt;div class="w3-dropdown-content w3-bar-block w3-card-4"&gt;</w:t>
                            </w:r>
                          </w:p>
                          <w:p w14:paraId="2BE36A35" w14:textId="77777777" w:rsidR="008C10E9" w:rsidRPr="00B92AFE" w:rsidRDefault="008C10E9" w:rsidP="008C10E9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</w:t>
                            </w:r>
                            <w:proofErr w:type="gramStart"/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id="el" href="html/aphrodite.html" class="w3-bar-item w3-button"&gt;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Αφροδίτη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της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Μήλου</w:t>
                            </w: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C24FF" id="Πλαίσιο κειμένου 2" o:spid="_x0000_s1028" type="#_x0000_t202" style="position:absolute;left:0;text-align:left;margin-left:250.45pt;margin-top:6.3pt;width:259.55pt;height:188.1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" fillcolor="#fffdf7" strokecolor="#7f7f7f [1612]">
                <v:textbox>
                  <w:txbxContent>
                    <w:p w14:paraId="40DB4611" w14:textId="77777777" w:rsidR="008C10E9" w:rsidRPr="00B92AFE" w:rsidRDefault="008C10E9" w:rsidP="00C427BF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&lt;!-- Navigation --&gt;</w:t>
                      </w:r>
                    </w:p>
                    <w:p w14:paraId="371BE074" w14:textId="77777777" w:rsidR="008C10E9" w:rsidRPr="00B92AFE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&lt;nav class="w3-bar w3-black"&gt;</w:t>
                      </w:r>
                    </w:p>
                    <w:p w14:paraId="437E99A8" w14:textId="77777777" w:rsidR="008C10E9" w:rsidRPr="00B92AFE" w:rsidRDefault="008C10E9" w:rsidP="008C10E9">
                      <w:pPr>
                        <w:ind w:firstLine="720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gramStart"/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a</w:t>
                      </w:r>
                      <w:proofErr w:type="gramEnd"/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id="el" href="#home" class="w3-button w3-bar-item"&gt;&lt;i class="fa fa-home"&gt;&lt;/i&gt; 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Αρχική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&lt;/a&gt;</w:t>
                      </w:r>
                    </w:p>
                    <w:p w14:paraId="6AD9A1DD" w14:textId="77777777" w:rsidR="008C10E9" w:rsidRPr="00B92AFE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  <w:t>&lt;</w:t>
                      </w:r>
                      <w:proofErr w:type="gramStart"/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a</w:t>
                      </w:r>
                      <w:proofErr w:type="gramEnd"/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id="en" href="#home" class="w3-button w3-bar-item"&gt;&lt;i class="fa fa-home"&gt;&lt;/i&gt; Home&lt;/a&gt;</w:t>
                      </w:r>
                    </w:p>
                    <w:p w14:paraId="3A238157" w14:textId="77777777" w:rsidR="008C10E9" w:rsidRPr="00B92AFE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  <w:t>&lt;div class="w3-dropdown-hover"&gt;</w:t>
                      </w:r>
                    </w:p>
                    <w:p w14:paraId="7F25A95D" w14:textId="77777777" w:rsidR="008C10E9" w:rsidRPr="00B92AFE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  <w:t>&lt;button class="w3-button"&gt;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Εκθέματα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&lt;/button&gt;</w:t>
                      </w:r>
                    </w:p>
                    <w:p w14:paraId="62DF4EEB" w14:textId="77777777" w:rsidR="008C10E9" w:rsidRPr="00B92AFE" w:rsidRDefault="008C10E9" w:rsidP="008C10E9">
                      <w:pPr>
                        <w:ind w:left="720" w:firstLine="720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&lt;div class="w3-dropdown-content w3-bar-block w3-card-4"&gt;</w:t>
                      </w:r>
                    </w:p>
                    <w:p w14:paraId="2BE36A35" w14:textId="77777777" w:rsidR="008C10E9" w:rsidRPr="00B92AFE" w:rsidRDefault="008C10E9" w:rsidP="008C10E9">
                      <w:pPr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  <w:t>&lt;</w:t>
                      </w:r>
                      <w:proofErr w:type="gramStart"/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a</w:t>
                      </w:r>
                      <w:proofErr w:type="gramEnd"/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id="el" href="html/aphrodite.html" class="w3-bar-item w3-button"&gt;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Αφροδίτη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της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Μήλου</w:t>
                      </w: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&lt;/a&gt;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Αρχική</w:t>
      </w:r>
    </w:p>
    <w:p w14:paraId="77AEF7C3" w14:textId="77777777" w:rsidR="008C10E9" w:rsidRDefault="008C10E9" w:rsidP="0080690E">
      <w:pPr>
        <w:pStyle w:val="afb"/>
        <w:numPr>
          <w:ilvl w:val="0"/>
          <w:numId w:val="44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Εκθέματα</w:t>
      </w:r>
    </w:p>
    <w:p w14:paraId="0E63F28C" w14:textId="77777777" w:rsidR="008C10E9" w:rsidRDefault="008C10E9" w:rsidP="0080690E">
      <w:pPr>
        <w:pStyle w:val="afb"/>
        <w:numPr>
          <w:ilvl w:val="1"/>
          <w:numId w:val="44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Αφροδίτη της Μήλου</w:t>
      </w:r>
    </w:p>
    <w:p w14:paraId="2B5C9E55" w14:textId="77777777" w:rsidR="008C10E9" w:rsidRDefault="008C10E9" w:rsidP="0080690E">
      <w:pPr>
        <w:pStyle w:val="afb"/>
        <w:numPr>
          <w:ilvl w:val="1"/>
          <w:numId w:val="44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Νίκη της Σαμοθράκης</w:t>
      </w:r>
    </w:p>
    <w:p w14:paraId="1B32E292" w14:textId="77777777" w:rsidR="008C10E9" w:rsidRDefault="008C10E9" w:rsidP="0080690E">
      <w:pPr>
        <w:pStyle w:val="afb"/>
        <w:numPr>
          <w:ilvl w:val="1"/>
          <w:numId w:val="44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Άρτεμις των Βερσαλλιών</w:t>
      </w:r>
    </w:p>
    <w:p w14:paraId="0A2ABDA7" w14:textId="77777777" w:rsidR="008C10E9" w:rsidRDefault="008C10E9" w:rsidP="0080690E">
      <w:pPr>
        <w:pStyle w:val="afb"/>
        <w:numPr>
          <w:ilvl w:val="0"/>
          <w:numId w:val="44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Έργα τέχνης</w:t>
      </w:r>
    </w:p>
    <w:p w14:paraId="24BA7581" w14:textId="77777777" w:rsidR="008C10E9" w:rsidRDefault="008C10E9" w:rsidP="0080690E">
      <w:pPr>
        <w:pStyle w:val="afb"/>
        <w:numPr>
          <w:ilvl w:val="1"/>
          <w:numId w:val="44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Μόνα Λίζα</w:t>
      </w:r>
    </w:p>
    <w:p w14:paraId="203A946E" w14:textId="77777777" w:rsidR="008C10E9" w:rsidRDefault="008C10E9" w:rsidP="0080690E">
      <w:pPr>
        <w:pStyle w:val="afb"/>
        <w:numPr>
          <w:ilvl w:val="1"/>
          <w:numId w:val="44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Μάχη του Σαν Ρομάνο</w:t>
      </w:r>
    </w:p>
    <w:p w14:paraId="025D0D24" w14:textId="77777777" w:rsidR="008C10E9" w:rsidRDefault="008C10E9" w:rsidP="0080690E">
      <w:pPr>
        <w:pStyle w:val="afb"/>
        <w:numPr>
          <w:ilvl w:val="1"/>
          <w:numId w:val="44"/>
        </w:numPr>
        <w:tabs>
          <w:tab w:val="center" w:pos="5187"/>
        </w:tabs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Άρης και Αφροδίτη</w:t>
      </w:r>
    </w:p>
    <w:p w14:paraId="46CDD500" w14:textId="77777777" w:rsidR="008C10E9" w:rsidRDefault="008C10E9" w:rsidP="0080690E">
      <w:pPr>
        <w:pStyle w:val="afb"/>
        <w:numPr>
          <w:ilvl w:val="0"/>
          <w:numId w:val="44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Επικοινωνία</w:t>
      </w:r>
    </w:p>
    <w:p w14:paraId="6171404F" w14:textId="77777777" w:rsidR="008C10E9" w:rsidRDefault="008C10E9" w:rsidP="0080690E">
      <w:pPr>
        <w:pStyle w:val="afb"/>
        <w:numPr>
          <w:ilvl w:val="0"/>
          <w:numId w:val="44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Πλαίσιο αναζήτησης</w:t>
      </w:r>
    </w:p>
    <w:p w14:paraId="50BD0957" w14:textId="77777777" w:rsidR="008C10E9" w:rsidRPr="00CC7E00" w:rsidRDefault="008C10E9" w:rsidP="0080690E">
      <w:pPr>
        <w:pStyle w:val="afb"/>
        <w:numPr>
          <w:ilvl w:val="0"/>
          <w:numId w:val="44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Αλλαγή γλώσσας (Ελληνικά - Αγγλικά)</w:t>
      </w:r>
    </w:p>
    <w:p w14:paraId="3383A4B5" w14:textId="77777777" w:rsidR="009F1CFE" w:rsidRDefault="009F1CFE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</w:p>
    <w:p w14:paraId="7BFC3FAA" w14:textId="77777777" w:rsidR="00DB41C9" w:rsidRDefault="00DB41C9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4480E638" w14:textId="77777777" w:rsidR="00DB41C9" w:rsidRDefault="00DB41C9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243EAD0D" w14:textId="77777777" w:rsidR="00DB41C9" w:rsidRPr="00DB41C9" w:rsidRDefault="00DB41C9" w:rsidP="00DB41C9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2D5B060" w14:textId="23E87772" w:rsidR="006F7207" w:rsidRDefault="006F7207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38011298" wp14:editId="7B041371">
                <wp:simplePos x="0" y="0"/>
                <wp:positionH relativeFrom="margin">
                  <wp:align>left</wp:align>
                </wp:positionH>
                <wp:positionV relativeFrom="paragraph">
                  <wp:posOffset>1044402</wp:posOffset>
                </wp:positionV>
                <wp:extent cx="6351905" cy="2292350"/>
                <wp:effectExtent l="0" t="0" r="10795" b="12700"/>
                <wp:wrapSquare wrapText="bothSides"/>
                <wp:docPr id="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905" cy="2292927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0166E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if(langueOn.innerHTML == 'Ελληνικά'){</w:t>
                            </w:r>
                          </w:p>
                          <w:p w14:paraId="581945B6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    afficher(el_txt, nb_el);</w:t>
                            </w:r>
                          </w:p>
                          <w:p w14:paraId="5C944975" w14:textId="77777777" w:rsidR="0098740E" w:rsidRPr="00E43DB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E43DB0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  <w:t>cacher(en_txt, nb_en);</w:t>
                            </w:r>
                          </w:p>
                          <w:p w14:paraId="3FD2EE63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</w:pPr>
                            <w:r w:rsidRPr="00E43DB0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  <w:t xml:space="preserve">        </w:t>
                            </w: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document</w:t>
                            </w: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title</w:t>
                            </w: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>="Μουσείο του Λούβρου"</w:t>
                            </w:r>
                          </w:p>
                          <w:p w14:paraId="1A10207D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document.getElementById("sound").style.visibility="visible";</w:t>
                            </w:r>
                          </w:p>
                          <w:p w14:paraId="77BB0AB0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D95F361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CA6AA60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else if(langueOn.innerHTML == 'English'){</w:t>
                            </w:r>
                          </w:p>
                          <w:p w14:paraId="00E3126D" w14:textId="77777777" w:rsidR="0098740E" w:rsidRPr="00E43DB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E43DB0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  <w:t>afficher(en_txt, nb_en);</w:t>
                            </w:r>
                          </w:p>
                          <w:p w14:paraId="22468224" w14:textId="77777777" w:rsidR="0098740E" w:rsidRPr="00E43DB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</w:pPr>
                            <w:r w:rsidRPr="00E43DB0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  <w:t xml:space="preserve">        cacher(el_txt, nb_el);</w:t>
                            </w:r>
                          </w:p>
                          <w:p w14:paraId="05FB6ECF" w14:textId="77777777" w:rsidR="0098740E" w:rsidRPr="00E43DB0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</w:pPr>
                            <w:r w:rsidRPr="00E43DB0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  <w:t xml:space="preserve">        document.title="Louvre Museum"</w:t>
                            </w:r>
                          </w:p>
                          <w:p w14:paraId="19D69E02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3DB0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fr-CH"/>
                              </w:rPr>
                              <w:t xml:space="preserve">        </w:t>
                            </w: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document.getElementById("sound").style.visibility="hidden";</w:t>
                            </w:r>
                          </w:p>
                          <w:p w14:paraId="5978614B" w14:textId="77777777" w:rsidR="0098740E" w:rsidRPr="0098740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    document.getElementById('player').pause();</w:t>
                            </w:r>
                          </w:p>
                          <w:p w14:paraId="27F78519" w14:textId="7A396308" w:rsidR="006F7207" w:rsidRPr="00B92AFE" w:rsidRDefault="0098740E" w:rsidP="0098740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8740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11298" id="_x0000_s1029" type="#_x0000_t202" style="position:absolute;left:0;text-align:left;margin-left:0;margin-top:82.25pt;width:500.15pt;height:180.5pt;z-index:25165825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" fillcolor="#fffdf7" strokecolor="#7f7f7f [1612]">
                <v:textbox>
                  <w:txbxContent>
                    <w:p w14:paraId="2570166E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if(langueOn.innerHTML == 'Ελληνικά'){</w:t>
                      </w:r>
                    </w:p>
                    <w:p w14:paraId="581945B6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    afficher(el_txt, nb_el);</w:t>
                      </w:r>
                    </w:p>
                    <w:p w14:paraId="5C944975" w14:textId="77777777" w:rsidR="0098740E" w:rsidRPr="00E43DB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E43DB0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  <w:t>cacher(en_txt, nb_en);</w:t>
                      </w:r>
                    </w:p>
                    <w:p w14:paraId="3FD2EE63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</w:pPr>
                      <w:r w:rsidRPr="00E43DB0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  <w:t xml:space="preserve">        </w:t>
                      </w: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document</w:t>
                      </w: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.</w:t>
                      </w: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title</w:t>
                      </w: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>="Μουσείο του Λούβρου"</w:t>
                      </w:r>
                    </w:p>
                    <w:p w14:paraId="1A10207D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document.getElementById("sound").style.visibility="visible";</w:t>
                      </w:r>
                    </w:p>
                    <w:p w14:paraId="77BB0AB0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D95F361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</w:p>
                    <w:p w14:paraId="5CA6AA60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else if(langueOn.innerHTML == 'English'){</w:t>
                      </w:r>
                    </w:p>
                    <w:p w14:paraId="00E3126D" w14:textId="77777777" w:rsidR="0098740E" w:rsidRPr="00E43DB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E43DB0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  <w:t>afficher(en_txt, nb_en);</w:t>
                      </w:r>
                    </w:p>
                    <w:p w14:paraId="22468224" w14:textId="77777777" w:rsidR="0098740E" w:rsidRPr="00E43DB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</w:pPr>
                      <w:r w:rsidRPr="00E43DB0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  <w:t xml:space="preserve">        cacher(el_txt, nb_el);</w:t>
                      </w:r>
                    </w:p>
                    <w:p w14:paraId="05FB6ECF" w14:textId="77777777" w:rsidR="0098740E" w:rsidRPr="00E43DB0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</w:pPr>
                      <w:r w:rsidRPr="00E43DB0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  <w:t xml:space="preserve">        document.title="Louvre Museum"</w:t>
                      </w:r>
                    </w:p>
                    <w:p w14:paraId="19D69E02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E43DB0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fr-CH"/>
                        </w:rPr>
                        <w:t xml:space="preserve">        </w:t>
                      </w: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document.getElementById("sound").style.visibility="hidden";</w:t>
                      </w:r>
                    </w:p>
                    <w:p w14:paraId="5978614B" w14:textId="77777777" w:rsidR="0098740E" w:rsidRPr="0098740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    document.getElementById('player').pause();</w:t>
                      </w:r>
                    </w:p>
                    <w:p w14:paraId="27F78519" w14:textId="7A396308" w:rsidR="006F7207" w:rsidRPr="00B92AFE" w:rsidRDefault="0098740E" w:rsidP="0098740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98740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23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Για την αλλαγή γλώσσας προσαρμόστηκαν 2 κουμπιά</w:t>
      </w:r>
      <w:r w:rsidR="00D2311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βρίσκονται δεξιά στο </w:t>
      </w:r>
      <w:r w:rsidR="00D2311D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navbar</w:t>
      </w:r>
      <w:r w:rsidR="0053235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 ένα για την ελληνική και ένα για την αγγλική γλώσσα.</w:t>
      </w:r>
      <w:r w:rsidR="00FD76D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Πατώντας ο επισκέπτης το κουμπί που αναγράφει </w:t>
      </w:r>
      <w:r w:rsidR="0027213A" w:rsidRPr="0027213A">
        <w:rPr>
          <w:rFonts w:ascii="Times New Roman" w:hAnsi="Times New Roman" w:cs="Times New Roman"/>
          <w:color w:val="auto"/>
          <w:sz w:val="22"/>
          <w:szCs w:val="18"/>
          <w:lang w:val="de-DE"/>
        </w:rPr>
        <w:t>English</w:t>
      </w:r>
      <w:r w:rsidR="00A60415" w:rsidRPr="00A60415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A60415" w:rsidRPr="00A6041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</w:t>
      </w:r>
      <w:r w:rsidR="00A6041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τίτλος της ιστοσελίδας, οι ενότητες</w:t>
      </w:r>
      <w:r w:rsid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/ υποενότητες του </w:t>
      </w:r>
      <w:r w:rsidR="000A0FD6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DE"/>
        </w:rPr>
        <w:t>navbar</w:t>
      </w:r>
      <w:r w:rsidR="00A6041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</w:t>
      </w:r>
      <w:r w:rsidR="00C93E20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τα κείμενα που βρίσκονται στην ιστοσελίδα μετατρέπονται στα αγγλικά</w:t>
      </w:r>
      <w:r w:rsidR="008F559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Αυτό πραγματοποιείται με τη βοήθεια της </w:t>
      </w:r>
      <w:r w:rsidRPr="000A0FD6">
        <w:rPr>
          <w:rFonts w:ascii="Times New Roman" w:hAnsi="Times New Roman" w:cs="Times New Roman"/>
          <w:color w:val="auto"/>
          <w:sz w:val="22"/>
          <w:szCs w:val="18"/>
          <w:lang w:val="de-DE"/>
        </w:rPr>
        <w:t>JavaScript</w:t>
      </w:r>
      <w:r w:rsidR="000A0FD6" w:rsidRPr="000A0FD6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(</w:t>
      </w:r>
      <w:r w:rsid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αρχείο: 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language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js</w:t>
      </w:r>
      <w:r w:rsidR="000A0FD6"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</w:t>
      </w:r>
      <w:r w:rsidRPr="000A0FD6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,</w:t>
      </w:r>
      <w:r w:rsidRPr="006F7207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όπως φαίνεται παρακάτω:</w:t>
      </w:r>
    </w:p>
    <w:p w14:paraId="410494CB" w14:textId="109AB679" w:rsidR="006F7207" w:rsidRDefault="00F31A8A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Αντίθετα,</w:t>
      </w:r>
      <w:r w:rsidR="00EB464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πατώντας το κουμπί που 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αναγράφει </w:t>
      </w:r>
      <w:r w:rsidR="00253EF5" w:rsidRPr="00F31A8A">
        <w:rPr>
          <w:rFonts w:ascii="Times New Roman" w:hAnsi="Times New Roman" w:cs="Times New Roman"/>
          <w:color w:val="auto"/>
          <w:sz w:val="22"/>
          <w:szCs w:val="18"/>
        </w:rPr>
        <w:t>Ελληνικά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, </w:t>
      </w:r>
      <w:r w:rsidR="00253EF5" w:rsidRPr="00F31A8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όλα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5F3878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τα προαναφερόμενα </w:t>
      </w:r>
      <w:r w:rsidR="00253EF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μετατρέπονται</w:t>
      </w:r>
      <w:r w:rsidR="00D2311D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στην ελληνική γλώσσα.</w:t>
      </w:r>
    </w:p>
    <w:p w14:paraId="36754942" w14:textId="22E558AF" w:rsidR="00080CA4" w:rsidRPr="006F7207" w:rsidRDefault="00080CA4" w:rsidP="006F7207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538807D1" wp14:editId="02CF3AF1">
            <wp:extent cx="6371590" cy="17780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7BE" w14:textId="25F8DE09" w:rsidR="00F603BC" w:rsidRPr="00F603BC" w:rsidRDefault="009E144C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2C7AA792" wp14:editId="2134BABE">
                <wp:simplePos x="0" y="0"/>
                <wp:positionH relativeFrom="margin">
                  <wp:align>left</wp:align>
                </wp:positionH>
                <wp:positionV relativeFrom="paragraph">
                  <wp:posOffset>512750</wp:posOffset>
                </wp:positionV>
                <wp:extent cx="6351905" cy="1225550"/>
                <wp:effectExtent l="0" t="0" r="10795" b="12700"/>
                <wp:wrapSquare wrapText="bothSides"/>
                <wp:docPr id="23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905" cy="1225550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B6212" w14:textId="77777777" w:rsidR="009E144C" w:rsidRPr="00B92AFE" w:rsidRDefault="009E144C" w:rsidP="00B92AF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&lt;audio id="player" src="sounds/museum.mp3"&gt;&lt;/audio&gt;</w:t>
                            </w:r>
                          </w:p>
                          <w:p w14:paraId="004E2B1A" w14:textId="77777777" w:rsidR="009E144C" w:rsidRPr="00B92AFE" w:rsidRDefault="009E144C" w:rsidP="00B92AFE">
                            <w:pPr>
                              <w:shd w:val="clear" w:color="auto" w:fill="FFFDF7"/>
                              <w:ind w:firstLine="720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&lt;div id="sound" class="w3-right"&gt;</w:t>
                            </w:r>
                          </w:p>
                          <w:p w14:paraId="51D840C3" w14:textId="77777777" w:rsidR="009E144C" w:rsidRPr="00B92AFE" w:rsidRDefault="009E144C" w:rsidP="00B92AFE">
                            <w:pPr>
                              <w:shd w:val="clear" w:color="auto" w:fill="FFFDF7"/>
                              <w:ind w:firstLine="720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&lt;a onclick="document.getElementById('player').play()"&gt;&lt;i class='fa fa-volume-up fa-  50x'&gt;&lt;/i&gt;&lt;/a&gt;</w:t>
                            </w:r>
                          </w:p>
                          <w:p w14:paraId="70395B25" w14:textId="77777777" w:rsidR="009E144C" w:rsidRPr="00B92AFE" w:rsidRDefault="009E144C" w:rsidP="00B92AFE">
                            <w:pPr>
                              <w:shd w:val="clear" w:color="auto" w:fill="FFFDF7"/>
                              <w:ind w:firstLine="720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&lt;a onclick="document.getElementById('player').pause()"&gt;&lt;i class="fa fa-pausefa-50x"&gt;&lt;/i&gt;&lt;/a&gt;</w:t>
                            </w:r>
                          </w:p>
                          <w:p w14:paraId="636A8EA7" w14:textId="77777777" w:rsidR="009E144C" w:rsidRPr="00B92AFE" w:rsidRDefault="009E144C" w:rsidP="00B92AFE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92AFE"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ab/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A792" id="_x0000_s1030" type="#_x0000_t202" style="position:absolute;left:0;text-align:left;margin-left:0;margin-top:40.35pt;width:500.15pt;height:96.5pt;z-index:25165825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" fillcolor="#fffdf7" strokecolor="#7f7f7f [1612]">
                <v:textbox>
                  <w:txbxContent>
                    <w:p w14:paraId="49DB6212" w14:textId="77777777" w:rsidR="009E144C" w:rsidRPr="00B92AFE" w:rsidRDefault="009E144C" w:rsidP="00B92AF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&lt;audio id="player" src="sounds/museum.mp3"&gt;&lt;/audio&gt;</w:t>
                      </w:r>
                    </w:p>
                    <w:p w14:paraId="004E2B1A" w14:textId="77777777" w:rsidR="009E144C" w:rsidRPr="00B92AFE" w:rsidRDefault="009E144C" w:rsidP="00B92AFE">
                      <w:pPr>
                        <w:shd w:val="clear" w:color="auto" w:fill="FFFDF7"/>
                        <w:ind w:firstLine="720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&lt;div id="sound" class="w3-right"&gt;</w:t>
                      </w:r>
                    </w:p>
                    <w:p w14:paraId="51D840C3" w14:textId="77777777" w:rsidR="009E144C" w:rsidRPr="00B92AFE" w:rsidRDefault="009E144C" w:rsidP="00B92AFE">
                      <w:pPr>
                        <w:shd w:val="clear" w:color="auto" w:fill="FFFDF7"/>
                        <w:ind w:firstLine="720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&lt;a onclick="document.getElementById('player').play()"&gt;&lt;i class='fa fa-volume-up fa-  50x'&gt;&lt;/i&gt;&lt;/a&gt;</w:t>
                      </w:r>
                    </w:p>
                    <w:p w14:paraId="70395B25" w14:textId="77777777" w:rsidR="009E144C" w:rsidRPr="00B92AFE" w:rsidRDefault="009E144C" w:rsidP="00B92AFE">
                      <w:pPr>
                        <w:shd w:val="clear" w:color="auto" w:fill="FFFDF7"/>
                        <w:ind w:firstLine="720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&lt;a onclick="document.getElementById('player').pause()"&gt;&lt;i class="fa fa-pausefa-50x"&gt;&lt;/i&gt;&lt;/a&gt;</w:t>
                      </w:r>
                    </w:p>
                    <w:p w14:paraId="636A8EA7" w14:textId="77777777" w:rsidR="009E144C" w:rsidRPr="00B92AFE" w:rsidRDefault="009E144C" w:rsidP="00B92AFE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B92AFE"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ab/>
                        <w:t>&lt;/div&gt;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Όπως έγινε αναφορά προηγουμένως, για την αναπαραγωγή ήχου χρησιμοποιήθηκαν </w:t>
      </w:r>
      <w:r w:rsidRPr="00F42960">
        <w:rPr>
          <w:rFonts w:ascii="Times New Roman" w:hAnsi="Times New Roman" w:cs="Times New Roman"/>
          <w:color w:val="auto"/>
          <w:sz w:val="22"/>
          <w:szCs w:val="18"/>
          <w:u w:val="single"/>
        </w:rPr>
        <w:t>προσωπικές</w:t>
      </w:r>
      <w:r w:rsidRPr="00203620">
        <w:rPr>
          <w:rFonts w:ascii="Times New Roman" w:hAnsi="Times New Roman" w:cs="Times New Roman"/>
          <w:b w:val="0"/>
          <w:color w:val="auto"/>
          <w:sz w:val="22"/>
          <w:szCs w:val="18"/>
          <w:u w:val="single"/>
        </w:rPr>
        <w:t xml:space="preserve"> </w:t>
      </w:r>
      <w:r w:rsidRPr="00070AF3">
        <w:rPr>
          <w:rFonts w:ascii="Times New Roman" w:hAnsi="Times New Roman" w:cs="Times New Roman"/>
          <w:b w:val="0"/>
          <w:color w:val="auto"/>
          <w:sz w:val="22"/>
          <w:szCs w:val="18"/>
        </w:rPr>
        <w:t>ηχογραφήσεις,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που περιγράφουν όλα τα κείμενα (μόνο στην ελληνική γλώσσα) της ιστοσελίδας.</w:t>
      </w:r>
    </w:p>
    <w:p w14:paraId="20A67246" w14:textId="1935F664" w:rsidR="009E144C" w:rsidRPr="0061561F" w:rsidRDefault="00EB6079" w:rsidP="00F603BC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  <w:lang w:val="en-US"/>
        </w:rPr>
        <w:drawing>
          <wp:anchor distT="0" distB="0" distL="114300" distR="114300" simplePos="0" relativeHeight="251658251" behindDoc="1" locked="0" layoutInCell="1" allowOverlap="1" wp14:anchorId="453C38B8" wp14:editId="719C5E19">
            <wp:simplePos x="0" y="0"/>
            <wp:positionH relativeFrom="margin">
              <wp:align>left</wp:align>
            </wp:positionH>
            <wp:positionV relativeFrom="paragraph">
              <wp:posOffset>2071027</wp:posOffset>
            </wp:positionV>
            <wp:extent cx="6351270" cy="1524635"/>
            <wp:effectExtent l="0" t="0" r="0" b="0"/>
            <wp:wrapTight wrapText="bothSides">
              <wp:wrapPolygon edited="0">
                <wp:start x="0" y="0"/>
                <wp:lineTo x="0" y="21321"/>
                <wp:lineTo x="21509" y="21321"/>
                <wp:lineTo x="21509" y="0"/>
                <wp:lineTo x="0" y="0"/>
              </wp:wrapPolygon>
            </wp:wrapTight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44C"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Ο παραπάνω κώδικας, έχει ως σκοπό να εμφανίσει στην ιστοσελίδα, τα εικονίδια του </w:t>
      </w:r>
      <w:r w:rsidR="009E144C" w:rsidRPr="00EB6079">
        <w:rPr>
          <w:rFonts w:ascii="Times New Roman" w:hAnsi="Times New Roman" w:cs="Times New Roman"/>
          <w:color w:val="auto"/>
          <w:sz w:val="22"/>
          <w:szCs w:val="18"/>
          <w:lang w:val="de-DE"/>
        </w:rPr>
        <w:t>play</w:t>
      </w:r>
      <w:r w:rsidR="009E144C"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του </w:t>
      </w:r>
      <w:r w:rsidR="009E144C" w:rsidRPr="00EB6079">
        <w:rPr>
          <w:rFonts w:ascii="Times New Roman" w:hAnsi="Times New Roman" w:cs="Times New Roman"/>
          <w:color w:val="auto"/>
          <w:sz w:val="22"/>
          <w:szCs w:val="18"/>
          <w:lang w:val="de-DE"/>
        </w:rPr>
        <w:t>pause</w:t>
      </w:r>
      <w:r w:rsidR="009E144C" w:rsidRPr="00F603BC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δεξιά από κάθε τίτλο. Πατώντας πάνω στα εικονίδια η ηχογράφηση παίζει και σταματάει αντίστοιχα. Η υλοποίηση αυτής της επιπλέον λειτουργίας έχει σαν σκοπό να βοηθήσει άτομα με προβλήματα όρασης.</w:t>
      </w:r>
      <w:r w:rsidR="009E144C" w:rsidRPr="0061561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</w:p>
    <w:p w14:paraId="0F8E473B" w14:textId="77777777" w:rsidR="00EB6079" w:rsidRPr="0061561F" w:rsidRDefault="00EB6079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Σε περίπτωση που ο επισκέπτης επιλέξει την </w:t>
      </w:r>
      <w:r w:rsidRPr="00EB6079">
        <w:rPr>
          <w:rFonts w:ascii="Times New Roman" w:hAnsi="Times New Roman" w:cs="Times New Roman"/>
          <w:color w:val="auto"/>
          <w:sz w:val="22"/>
          <w:szCs w:val="18"/>
        </w:rPr>
        <w:t>αγγλική γλώσσα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τα εικονίδια του 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CH"/>
        </w:rPr>
        <w:t>play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και του 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de-CH"/>
        </w:rPr>
        <w:t>pause</w:t>
      </w:r>
      <w:r w:rsidRPr="00EB607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εξαφανίζονται.</w:t>
      </w:r>
    </w:p>
    <w:p w14:paraId="401B225C" w14:textId="5A5E64CB" w:rsidR="00243A8E" w:rsidRDefault="00243A8E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724D941D" w14:textId="459AA5F8" w:rsidR="00F42C58" w:rsidRDefault="00F42C58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58DDF202" w14:textId="559A2B8A" w:rsidR="00F42C58" w:rsidRDefault="00F42C58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16852DCB" w14:textId="77777777" w:rsidR="00F42C58" w:rsidRDefault="00F42C58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41EA1DAC" w14:textId="4C73B763" w:rsidR="00B0488E" w:rsidRDefault="00243A8E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lastRenderedPageBreak/>
        <w:t xml:space="preserve">Για το </w:t>
      </w:r>
      <w:r w:rsidRPr="00243A8E">
        <w:rPr>
          <w:rFonts w:ascii="Times New Roman" w:hAnsi="Times New Roman" w:cs="Times New Roman"/>
          <w:color w:val="auto"/>
          <w:sz w:val="22"/>
          <w:szCs w:val="18"/>
          <w:lang w:val="de-DE"/>
        </w:rPr>
        <w:t>Slider</w:t>
      </w:r>
      <w:r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χρησιμοποιήθηκαν</w:t>
      </w:r>
      <w:r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πέντε</w:t>
      </w:r>
      <w:r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φωτογραφίες </w:t>
      </w:r>
      <w:r w:rsidR="006F069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εκ των οποίων κάποιες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απεικονίζουν το εξωτερικό μέρος και</w:t>
      </w:r>
      <w:r w:rsidR="006F069A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κάποιες άλλες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το εσωτερικό</w:t>
      </w:r>
      <w:r w:rsidR="004863C2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μέρος του μουσείου</w:t>
      </w:r>
      <w:r w:rsidRPr="00243A8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  <w:r w:rsidR="000978E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Η παρουσίαση των εικόνων γίνεται </w:t>
      </w:r>
      <w:r w:rsidR="000978E5" w:rsidRPr="004863C2">
        <w:rPr>
          <w:rFonts w:ascii="Times New Roman" w:hAnsi="Times New Roman" w:cs="Times New Roman"/>
          <w:color w:val="auto"/>
          <w:sz w:val="22"/>
          <w:szCs w:val="18"/>
        </w:rPr>
        <w:t>μόνο</w:t>
      </w:r>
      <w:r w:rsidR="000978E5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στην αρχική σελίδα.</w:t>
      </w:r>
    </w:p>
    <w:p w14:paraId="5EFAD341" w14:textId="180117FA" w:rsidR="006F069A" w:rsidRPr="00243A8E" w:rsidRDefault="00B0488E" w:rsidP="00EB6079">
      <w:pPr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noProof/>
        </w:rPr>
        <w:drawing>
          <wp:anchor distT="0" distB="0" distL="114300" distR="114300" simplePos="0" relativeHeight="251658252" behindDoc="1" locked="0" layoutInCell="1" allowOverlap="1" wp14:anchorId="7DC69387" wp14:editId="0E5AB6F3">
            <wp:simplePos x="0" y="0"/>
            <wp:positionH relativeFrom="margin">
              <wp:posOffset>1072688</wp:posOffset>
            </wp:positionH>
            <wp:positionV relativeFrom="paragraph">
              <wp:posOffset>151823</wp:posOffset>
            </wp:positionV>
            <wp:extent cx="4154805" cy="2778125"/>
            <wp:effectExtent l="0" t="0" r="0" b="3175"/>
            <wp:wrapTight wrapText="bothSides">
              <wp:wrapPolygon edited="0">
                <wp:start x="0" y="0"/>
                <wp:lineTo x="0" y="21477"/>
                <wp:lineTo x="21491" y="21477"/>
                <wp:lineTo x="21491" y="0"/>
                <wp:lineTo x="0" y="0"/>
              </wp:wrapPolygon>
            </wp:wrapTight>
            <wp:docPr id="3" name="Εικόνα 3" descr="Εικόνα που περιέχει κείμενο, δέντρο, υπαίθριος, φυτ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δέντρο, υπαίθριος, φυτό&#10;&#10;Περιγραφή που δημιουργήθηκε αυτόματα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2CD94" w14:textId="2D14D83B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473EAE4B" w14:textId="23D5F8E5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0D74475A" w14:textId="45F03BE6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378A82E0" w14:textId="5BA29C88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3788C371" w14:textId="0095F0D4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6F5F2721" w14:textId="46C1032D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6125FF3D" w14:textId="2CFE91E9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4D34D362" w14:textId="0B2F77D8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371557E3" w14:textId="77777777" w:rsidR="00F42C58" w:rsidRDefault="00F42C58" w:rsidP="00F42C58">
      <w:pPr>
        <w:tabs>
          <w:tab w:val="center" w:pos="5187"/>
        </w:tabs>
        <w:spacing w:line="360" w:lineRule="auto"/>
        <w:jc w:val="both"/>
      </w:pPr>
    </w:p>
    <w:p w14:paraId="0CE753FA" w14:textId="13B816C5" w:rsidR="00A71484" w:rsidRPr="00DA12EF" w:rsidRDefault="00F42C58" w:rsidP="00F42C58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5F3AF3DC" wp14:editId="2914E478">
                <wp:simplePos x="0" y="0"/>
                <wp:positionH relativeFrom="margin">
                  <wp:align>left</wp:align>
                </wp:positionH>
                <wp:positionV relativeFrom="paragraph">
                  <wp:posOffset>601675</wp:posOffset>
                </wp:positionV>
                <wp:extent cx="6351905" cy="255905"/>
                <wp:effectExtent l="0" t="0" r="10795" b="10795"/>
                <wp:wrapSquare wrapText="bothSides"/>
                <wp:docPr id="5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905" cy="255905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0CDC3" w14:textId="77777777" w:rsidR="00271179" w:rsidRPr="00271179" w:rsidRDefault="00271179" w:rsidP="00271179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  <w:t>setTimeout(changeSlide, 5000);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3DC" id="_x0000_s1031" type="#_x0000_t202" style="position:absolute;left:0;text-align:left;margin-left:0;margin-top:47.4pt;width:500.15pt;height:20.15pt;z-index:25165825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" fillcolor="#fffdf7" strokecolor="#7f7f7f [1612]">
                <v:textbox>
                  <w:txbxContent>
                    <w:p w14:paraId="05D0CDC3" w14:textId="77777777" w:rsidR="00271179" w:rsidRPr="00271179" w:rsidRDefault="00271179" w:rsidP="00271179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  <w:t>setTimeout(changeSlide, 5000);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53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Η αλλαγή της εικόνας πραγματοποιείται ανά 5 δευτερόλεπτα 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και αυτό οφείλεται διότι έχει προγραμματιστεί</w:t>
      </w:r>
      <w:r w:rsidR="00FF67AF" w:rsidRPr="004D2219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με 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JavaScript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(αρχείο: </w:t>
      </w:r>
      <w:r w:rsidR="00FF67AF" w:rsidRPr="00E24F8D">
        <w:rPr>
          <w:rFonts w:ascii="Consolas" w:hAnsi="Consolas" w:cs="Times New Roman"/>
          <w:color w:val="auto"/>
          <w:sz w:val="20"/>
          <w:szCs w:val="16"/>
          <w:lang w:val="en-US"/>
        </w:rPr>
        <w:t>slider</w:t>
      </w:r>
      <w:r w:rsidR="00FF67AF" w:rsidRPr="00E24F8D">
        <w:rPr>
          <w:rFonts w:ascii="Consolas" w:hAnsi="Consolas" w:cs="Times New Roman"/>
          <w:color w:val="auto"/>
          <w:sz w:val="20"/>
          <w:szCs w:val="16"/>
        </w:rPr>
        <w:t>.</w:t>
      </w:r>
      <w:r w:rsidR="00FF67AF" w:rsidRPr="00E24F8D">
        <w:rPr>
          <w:rFonts w:ascii="Consolas" w:hAnsi="Consolas" w:cs="Times New Roman"/>
          <w:color w:val="auto"/>
          <w:sz w:val="20"/>
          <w:szCs w:val="16"/>
          <w:lang w:val="en-US"/>
        </w:rPr>
        <w:t>js</w:t>
      </w:r>
      <w:r w:rsidR="00FF67AF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) όπως φαίνεται παρακάτω</w:t>
      </w:r>
      <w:r w:rsidR="00FF67AF" w:rsidRPr="003A097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.</w:t>
      </w:r>
    </w:p>
    <w:p w14:paraId="2670EDC6" w14:textId="77777777" w:rsidR="00ED4652" w:rsidRPr="00ED4652" w:rsidRDefault="00ED4652" w:rsidP="00ED4652"/>
    <w:p w14:paraId="268415E1" w14:textId="08476BC7" w:rsidR="00214201" w:rsidRDefault="00214201" w:rsidP="00214201">
      <w:p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Τα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tags</w:t>
      </w:r>
      <w:r w:rsidRPr="00A10C9E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0B5F6B">
        <w:rPr>
          <w:rFonts w:ascii="Consolas" w:hAnsi="Consolas" w:cs="Times New Roman"/>
          <w:color w:val="auto"/>
          <w:sz w:val="22"/>
          <w:szCs w:val="18"/>
        </w:rPr>
        <w:t>&lt;</w:t>
      </w:r>
      <w:r>
        <w:rPr>
          <w:rFonts w:ascii="Consolas" w:hAnsi="Consolas" w:cs="Times New Roman"/>
          <w:color w:val="auto"/>
          <w:sz w:val="22"/>
          <w:szCs w:val="18"/>
          <w:lang w:val="en-US"/>
        </w:rPr>
        <w:t>footer</w:t>
      </w:r>
      <w:r w:rsidRPr="000B5F6B">
        <w:rPr>
          <w:rFonts w:ascii="Consolas" w:hAnsi="Consolas" w:cs="Times New Roman"/>
          <w:color w:val="auto"/>
          <w:sz w:val="22"/>
          <w:szCs w:val="18"/>
        </w:rPr>
        <w:t>&gt;...&lt;/</w:t>
      </w:r>
      <w:r>
        <w:rPr>
          <w:rFonts w:ascii="Consolas" w:hAnsi="Consolas" w:cs="Times New Roman"/>
          <w:color w:val="auto"/>
          <w:sz w:val="22"/>
          <w:szCs w:val="18"/>
          <w:lang w:val="en-US"/>
        </w:rPr>
        <w:t>footer</w:t>
      </w:r>
      <w:r w:rsidRPr="000B5F6B">
        <w:rPr>
          <w:rFonts w:ascii="Consolas" w:hAnsi="Consolas" w:cs="Times New Roman"/>
          <w:color w:val="auto"/>
          <w:sz w:val="22"/>
          <w:szCs w:val="18"/>
        </w:rPr>
        <w:t>&gt;</w:t>
      </w:r>
      <w:r w:rsidRPr="000B5F6B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 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ορίζουν ένα υποσέλιδο. Στο</w:t>
      </w:r>
      <w:r w:rsidRPr="008B74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 w:rsidRPr="008B7483"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footer</w:t>
      </w:r>
      <w:r w:rsidRPr="008B7483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της ιστοσελίδας περιέχονται:</w:t>
      </w:r>
    </w:p>
    <w:p w14:paraId="34482C22" w14:textId="7FE8331B" w:rsidR="00214201" w:rsidRDefault="009D01D1" w:rsidP="00214201">
      <w:pPr>
        <w:pStyle w:val="afb"/>
        <w:numPr>
          <w:ilvl w:val="0"/>
          <w:numId w:val="45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 w:rsidRPr="002D3702">
        <w:rPr>
          <w:rFonts w:ascii="Times New Roman" w:hAnsi="Times New Roman" w:cs="Times New Roman"/>
          <w:b w:val="0"/>
          <w:bCs/>
          <w:noProof/>
          <w:color w:val="auto"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663374" behindDoc="0" locked="0" layoutInCell="1" allowOverlap="1" wp14:anchorId="765E3792" wp14:editId="5909D83B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940050" cy="1009015"/>
                <wp:effectExtent l="0" t="0" r="12700" b="19685"/>
                <wp:wrapSquare wrapText="bothSides"/>
                <wp:docPr id="1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1009498"/>
                        </a:xfrm>
                        <a:prstGeom prst="rect">
                          <a:avLst/>
                        </a:prstGeom>
                        <a:solidFill>
                          <a:srgbClr val="FFFDF7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8658E" w14:textId="6CEA8B7F" w:rsidR="00214201" w:rsidRPr="009D01D1" w:rsidRDefault="00214201" w:rsidP="009D01D1">
                            <w:pPr>
                              <w:rPr>
                                <w:rFonts w:ascii="Consolas" w:hAnsi="Consolas"/>
                                <w:b w:val="0"/>
                                <w:bCs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D01D1">
                              <w:rPr>
                                <w:rFonts w:ascii="Consolas" w:hAnsi="Consolas"/>
                                <w:b w:val="0"/>
                                <w:bCs/>
                                <w:color w:val="002060"/>
                                <w:sz w:val="18"/>
                                <w:szCs w:val="18"/>
                                <w:lang w:val="en-US"/>
                              </w:rPr>
                              <w:t>&lt;footer class="w3-container w3-padding-64 w3-center w3-black w3-xlarge"&gt;&lt;a href="https://el-gr.facebook.com/museedulouvre/" target="_blank"&gt;&lt;i class="fa fa-facebook-official"&gt;&lt;/i&gt;&lt;/a&gt;</w:t>
                            </w:r>
                          </w:p>
                          <w:p w14:paraId="4D82968A" w14:textId="7AE20820" w:rsidR="00214201" w:rsidRPr="00271179" w:rsidRDefault="00214201" w:rsidP="00214201">
                            <w:pPr>
                              <w:shd w:val="clear" w:color="auto" w:fill="FFFDF7"/>
                              <w:rPr>
                                <w:rFonts w:ascii="Consolas" w:hAnsi="Consolas"/>
                                <w:b w:val="0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3792" id="_x0000_s1032" type="#_x0000_t202" style="position:absolute;left:0;text-align:left;margin-left:180.3pt;margin-top:.3pt;width:231.5pt;height:79.45pt;z-index:25166337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" fillcolor="#fffdf7" strokecolor="#7f7f7f [1612]">
                <v:textbox>
                  <w:txbxContent>
                    <w:p w14:paraId="4568658E" w14:textId="6CEA8B7F" w:rsidR="00214201" w:rsidRPr="009D01D1" w:rsidRDefault="00214201" w:rsidP="009D01D1">
                      <w:pPr>
                        <w:rPr>
                          <w:rFonts w:ascii="Consolas" w:hAnsi="Consolas"/>
                          <w:b w:val="0"/>
                          <w:bCs/>
                          <w:color w:val="002060"/>
                          <w:sz w:val="18"/>
                          <w:szCs w:val="18"/>
                          <w:lang w:val="en-US"/>
                        </w:rPr>
                      </w:pPr>
                      <w:r w:rsidRPr="009D01D1">
                        <w:rPr>
                          <w:rFonts w:ascii="Consolas" w:hAnsi="Consolas"/>
                          <w:b w:val="0"/>
                          <w:bCs/>
                          <w:color w:val="002060"/>
                          <w:sz w:val="18"/>
                          <w:szCs w:val="18"/>
                          <w:lang w:val="en-US"/>
                        </w:rPr>
                        <w:t>&lt;footer class="w3-container w3-padding-64 w3-center w3-black w3-xlarge"&gt;&lt;a href="https://el-gr.facebook.com/museedulouvre/" target="_blank"&gt;&lt;i class="fa fa-facebook-official"&gt;&lt;/i&gt;&lt;/a&gt;</w:t>
                      </w:r>
                    </w:p>
                    <w:p w14:paraId="4D82968A" w14:textId="7AE20820" w:rsidR="00214201" w:rsidRPr="00271179" w:rsidRDefault="00214201" w:rsidP="00214201">
                      <w:pPr>
                        <w:shd w:val="clear" w:color="auto" w:fill="FFFDF7"/>
                        <w:rPr>
                          <w:rFonts w:ascii="Consolas" w:hAnsi="Consolas"/>
                          <w:b w:val="0"/>
                          <w:bCs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4201"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Σχετικά εικονίδια των </w:t>
      </w:r>
      <w:r w:rsidR="00214201" w:rsidRPr="0036530C">
        <w:rPr>
          <w:rFonts w:ascii="Times New Roman" w:hAnsi="Times New Roman" w:cs="Times New Roman"/>
          <w:color w:val="auto"/>
          <w:sz w:val="22"/>
          <w:szCs w:val="18"/>
          <w:lang w:val="de-DE"/>
        </w:rPr>
        <w:t>social</w:t>
      </w:r>
      <w:r w:rsidR="00214201" w:rsidRPr="0036530C">
        <w:rPr>
          <w:rFonts w:ascii="Times New Roman" w:hAnsi="Times New Roman" w:cs="Times New Roman"/>
          <w:color w:val="auto"/>
          <w:sz w:val="22"/>
          <w:szCs w:val="18"/>
        </w:rPr>
        <w:t xml:space="preserve"> </w:t>
      </w:r>
      <w:r w:rsidR="00214201" w:rsidRPr="0036530C">
        <w:rPr>
          <w:rFonts w:ascii="Times New Roman" w:hAnsi="Times New Roman" w:cs="Times New Roman"/>
          <w:color w:val="auto"/>
          <w:sz w:val="22"/>
          <w:szCs w:val="18"/>
          <w:lang w:val="de-DE"/>
        </w:rPr>
        <w:t>medi</w:t>
      </w:r>
      <w:r w:rsidR="00214201">
        <w:rPr>
          <w:rFonts w:ascii="Times New Roman" w:hAnsi="Times New Roman" w:cs="Times New Roman"/>
          <w:color w:val="auto"/>
          <w:sz w:val="22"/>
          <w:szCs w:val="18"/>
          <w:lang w:val="de-DE"/>
        </w:rPr>
        <w:t>a</w:t>
      </w:r>
    </w:p>
    <w:p w14:paraId="4FD1F48F" w14:textId="6B0CF2CB" w:rsidR="00214201" w:rsidRPr="00353872" w:rsidRDefault="00214201" w:rsidP="00214201">
      <w:pPr>
        <w:pStyle w:val="afb"/>
        <w:numPr>
          <w:ilvl w:val="0"/>
          <w:numId w:val="45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 xml:space="preserve">Αναφορά στο φορέα του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18"/>
          <w:lang w:val="en-US"/>
        </w:rPr>
        <w:t>template</w:t>
      </w:r>
    </w:p>
    <w:p w14:paraId="449FF47B" w14:textId="77777777" w:rsidR="00214201" w:rsidRDefault="00214201" w:rsidP="00214201">
      <w:pPr>
        <w:pStyle w:val="afb"/>
        <w:numPr>
          <w:ilvl w:val="0"/>
          <w:numId w:val="45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Αναφορά στον διασκευαστή</w:t>
      </w:r>
    </w:p>
    <w:p w14:paraId="4772E70D" w14:textId="7B0B3922" w:rsidR="00214201" w:rsidRPr="0036530C" w:rsidRDefault="00214201" w:rsidP="00214201">
      <w:pPr>
        <w:pStyle w:val="afb"/>
        <w:numPr>
          <w:ilvl w:val="0"/>
          <w:numId w:val="45"/>
        </w:numPr>
        <w:tabs>
          <w:tab w:val="center" w:pos="5187"/>
        </w:tabs>
        <w:spacing w:line="360" w:lineRule="auto"/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  <w:r>
        <w:rPr>
          <w:rFonts w:ascii="Times New Roman" w:hAnsi="Times New Roman" w:cs="Times New Roman"/>
          <w:b w:val="0"/>
          <w:bCs/>
          <w:color w:val="auto"/>
          <w:sz w:val="22"/>
          <w:szCs w:val="18"/>
        </w:rPr>
        <w:t>Πληροφορίες πνευματικών δικαιωμάτων</w:t>
      </w:r>
    </w:p>
    <w:p w14:paraId="1E16CBCB" w14:textId="77777777" w:rsidR="00214201" w:rsidRPr="00C44E85" w:rsidRDefault="00214201" w:rsidP="00214201">
      <w:pPr>
        <w:pStyle w:val="affff6"/>
        <w:rPr>
          <w:rFonts w:ascii="Times New Roman" w:hAnsi="Times New Roman" w:cs="Times New Roman"/>
          <w:b w:val="0"/>
          <w:bCs/>
          <w:color w:val="auto"/>
          <w:sz w:val="18"/>
          <w:szCs w:val="18"/>
        </w:rPr>
      </w:pPr>
    </w:p>
    <w:p w14:paraId="02FE6E1C" w14:textId="77777777" w:rsidR="009D01D1" w:rsidRDefault="009D01D1" w:rsidP="00214201">
      <w:pPr>
        <w:pStyle w:val="affff6"/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</w:pPr>
    </w:p>
    <w:p w14:paraId="6B94FE10" w14:textId="55295A78" w:rsidR="00214201" w:rsidRPr="0062559D" w:rsidRDefault="009D01D1" w:rsidP="00214201">
      <w:pPr>
        <w:pStyle w:val="affff6"/>
        <w:rPr>
          <w:rFonts w:ascii="Times New Roman" w:hAnsi="Times New Roman" w:cs="Times New Roman"/>
          <w:i/>
          <w:color w:val="auto"/>
          <w:sz w:val="22"/>
          <w:szCs w:val="22"/>
          <w:u w:val="single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w:drawing>
          <wp:anchor distT="0" distB="0" distL="114300" distR="114300" simplePos="0" relativeHeight="251661326" behindDoc="0" locked="0" layoutInCell="1" allowOverlap="1" wp14:anchorId="0C6120C3" wp14:editId="52C92426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6370955" cy="1082040"/>
            <wp:effectExtent l="0" t="0" r="0" b="3810"/>
            <wp:wrapSquare wrapText="bothSides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2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 b="16876"/>
                    <a:stretch/>
                  </pic:blipFill>
                  <pic:spPr bwMode="auto">
                    <a:xfrm>
                      <a:off x="0" y="0"/>
                      <a:ext cx="6370955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201" w:rsidRPr="0062559D">
        <w:rPr>
          <w:rFonts w:ascii="Times New Roman" w:hAnsi="Times New Roman" w:cs="Times New Roman"/>
          <w:i/>
          <w:iCs/>
          <w:color w:val="auto"/>
          <w:sz w:val="22"/>
          <w:szCs w:val="22"/>
          <w:u w:val="single"/>
        </w:rPr>
        <w:t>Κάνοντας κλικ πάνω στα εικονίδια, ανοίγει νέο παράθυρο στο αντίστοιχο μέσο επικοινωνίας που αφορά το μουσείο.</w:t>
      </w:r>
    </w:p>
    <w:p w14:paraId="7F608FB3" w14:textId="77777777" w:rsidR="00E8167F" w:rsidRPr="00965EEF" w:rsidRDefault="00E8167F" w:rsidP="00E8167F">
      <w:pPr>
        <w:jc w:val="both"/>
        <w:rPr>
          <w:rFonts w:ascii="Times New Roman" w:hAnsi="Times New Roman" w:cs="Times New Roman"/>
          <w:b w:val="0"/>
          <w:bCs/>
          <w:color w:val="auto"/>
          <w:sz w:val="22"/>
          <w:szCs w:val="18"/>
        </w:rPr>
      </w:pPr>
    </w:p>
    <w:p w14:paraId="0082E292" w14:textId="77777777" w:rsidR="00DC2FAD" w:rsidRPr="00DC2FAD" w:rsidRDefault="00DC2FAD" w:rsidP="00DC2FAD">
      <w:pPr>
        <w:pStyle w:val="afb"/>
        <w:keepNext/>
        <w:numPr>
          <w:ilvl w:val="0"/>
          <w:numId w:val="27"/>
        </w:numPr>
        <w:spacing w:before="240" w:after="60" w:line="360" w:lineRule="auto"/>
        <w:contextualSpacing w:val="0"/>
        <w:outlineLvl w:val="0"/>
        <w:rPr>
          <w:rFonts w:ascii="Times New Roman" w:eastAsiaTheme="majorEastAsia" w:hAnsi="Times New Roman" w:cs="Times New Roman"/>
          <w:vanish/>
          <w:color w:val="auto"/>
          <w:kern w:val="28"/>
          <w:sz w:val="36"/>
          <w:szCs w:val="20"/>
          <w:lang w:bidi="el-GR"/>
        </w:rPr>
      </w:pPr>
    </w:p>
    <w:p w14:paraId="3D8AF808" w14:textId="77777777" w:rsidR="00DC2FAD" w:rsidRPr="00DC2FAD" w:rsidRDefault="00DC2FAD" w:rsidP="00DC2FAD">
      <w:pPr>
        <w:pStyle w:val="afb"/>
        <w:keepNext/>
        <w:numPr>
          <w:ilvl w:val="1"/>
          <w:numId w:val="27"/>
        </w:numPr>
        <w:spacing w:before="240" w:after="60" w:line="360" w:lineRule="auto"/>
        <w:contextualSpacing w:val="0"/>
        <w:outlineLvl w:val="0"/>
        <w:rPr>
          <w:rFonts w:ascii="Times New Roman" w:eastAsiaTheme="majorEastAsia" w:hAnsi="Times New Roman" w:cs="Times New Roman"/>
          <w:vanish/>
          <w:color w:val="auto"/>
          <w:kern w:val="28"/>
          <w:sz w:val="36"/>
          <w:szCs w:val="20"/>
          <w:lang w:bidi="el-GR"/>
        </w:rPr>
      </w:pPr>
    </w:p>
    <w:sectPr w:rsidR="00DC2FAD" w:rsidRPr="00DC2FAD" w:rsidSect="00D60AF6"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27AA4" w14:textId="77777777" w:rsidR="00293F27" w:rsidRDefault="00293F27">
      <w:r>
        <w:separator/>
      </w:r>
    </w:p>
    <w:p w14:paraId="056786DA" w14:textId="77777777" w:rsidR="00293F27" w:rsidRDefault="00293F27"/>
  </w:endnote>
  <w:endnote w:type="continuationSeparator" w:id="0">
    <w:p w14:paraId="5AC68B6F" w14:textId="77777777" w:rsidR="00293F27" w:rsidRDefault="00293F27">
      <w:r>
        <w:continuationSeparator/>
      </w:r>
    </w:p>
    <w:p w14:paraId="0DE007C1" w14:textId="77777777" w:rsidR="00293F27" w:rsidRDefault="00293F27"/>
  </w:endnote>
  <w:endnote w:type="continuationNotice" w:id="1">
    <w:p w14:paraId="2BAA407C" w14:textId="77777777" w:rsidR="00293F27" w:rsidRDefault="00293F2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  <w:bCs/>
        <w:color w:val="auto"/>
      </w:rPr>
      <w:id w:val="1204759586"/>
      <w:docPartObj>
        <w:docPartGallery w:val="Page Numbers (Bottom of Page)"/>
        <w:docPartUnique/>
      </w:docPartObj>
    </w:sdtPr>
    <w:sdtContent>
      <w:p w14:paraId="0A52C4D0" w14:textId="007A13AD" w:rsidR="00556C99" w:rsidRPr="003F2805" w:rsidRDefault="00B255A8" w:rsidP="00556C99">
        <w:pPr>
          <w:pStyle w:val="aa"/>
          <w:jc w:val="right"/>
          <w:rPr>
            <w:b w:val="0"/>
            <w:bCs/>
            <w:color w:val="auto"/>
          </w:rPr>
        </w:pPr>
        <w:r w:rsidRPr="003F2805">
          <w:rPr>
            <w:b w:val="0"/>
            <w:bCs/>
            <w:color w:val="auto"/>
          </w:rPr>
          <w:t xml:space="preserve">Σελίδα | </w:t>
        </w:r>
        <w:r w:rsidRPr="003F2805">
          <w:rPr>
            <w:b w:val="0"/>
            <w:bCs/>
            <w:color w:val="auto"/>
          </w:rPr>
          <w:fldChar w:fldCharType="begin"/>
        </w:r>
        <w:r w:rsidRPr="003F2805">
          <w:rPr>
            <w:b w:val="0"/>
            <w:bCs/>
            <w:color w:val="auto"/>
          </w:rPr>
          <w:instrText>PAGE   \* MERGEFORMAT</w:instrText>
        </w:r>
        <w:r w:rsidRPr="003F2805">
          <w:rPr>
            <w:b w:val="0"/>
            <w:bCs/>
            <w:color w:val="auto"/>
          </w:rPr>
          <w:fldChar w:fldCharType="separate"/>
        </w:r>
        <w:r w:rsidRPr="003F2805">
          <w:rPr>
            <w:b w:val="0"/>
            <w:bCs/>
            <w:color w:val="auto"/>
          </w:rPr>
          <w:t>2</w:t>
        </w:r>
        <w:r w:rsidRPr="003F2805">
          <w:rPr>
            <w:b w:val="0"/>
            <w:bCs/>
            <w:color w:val="auto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  <w:bCs/>
      </w:rPr>
      <w:id w:val="320242615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F85A11" w14:textId="0E66638B" w:rsidR="00D60AF6" w:rsidRPr="003F2805" w:rsidRDefault="00D60AF6" w:rsidP="00556C99">
        <w:pPr>
          <w:pStyle w:val="aa"/>
          <w:jc w:val="right"/>
          <w:rPr>
            <w:b w:val="0"/>
            <w:bCs/>
            <w:color w:val="auto"/>
          </w:rPr>
        </w:pPr>
        <w:r w:rsidRPr="003F2805">
          <w:rPr>
            <w:b w:val="0"/>
            <w:bCs/>
            <w:color w:val="auto"/>
          </w:rPr>
          <w:t xml:space="preserve">Σελίδα | </w:t>
        </w:r>
        <w:r w:rsidRPr="003F2805">
          <w:rPr>
            <w:b w:val="0"/>
            <w:bCs/>
            <w:color w:val="auto"/>
          </w:rPr>
          <w:fldChar w:fldCharType="begin"/>
        </w:r>
        <w:r w:rsidRPr="003F2805">
          <w:rPr>
            <w:b w:val="0"/>
            <w:bCs/>
            <w:color w:val="auto"/>
          </w:rPr>
          <w:instrText>PAGE   \* MERGEFORMAT</w:instrText>
        </w:r>
        <w:r w:rsidRPr="003F2805">
          <w:rPr>
            <w:b w:val="0"/>
            <w:bCs/>
            <w:color w:val="auto"/>
          </w:rPr>
          <w:fldChar w:fldCharType="separate"/>
        </w:r>
        <w:r w:rsidRPr="003F2805">
          <w:rPr>
            <w:b w:val="0"/>
            <w:bCs/>
            <w:color w:val="auto"/>
          </w:rPr>
          <w:t>2</w:t>
        </w:r>
        <w:r w:rsidRPr="003F2805">
          <w:rPr>
            <w:b w:val="0"/>
            <w:bCs/>
            <w:color w:val="auto"/>
          </w:rPr>
          <w:fldChar w:fldCharType="end"/>
        </w:r>
        <w:r w:rsidRPr="003F2805">
          <w:rPr>
            <w:b w:val="0"/>
            <w:bCs/>
            <w:color w:val="auto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7B24B" w14:textId="77777777" w:rsidR="00293F27" w:rsidRDefault="00293F27">
      <w:r>
        <w:separator/>
      </w:r>
    </w:p>
    <w:p w14:paraId="1FCFD086" w14:textId="77777777" w:rsidR="00293F27" w:rsidRDefault="00293F27"/>
  </w:footnote>
  <w:footnote w:type="continuationSeparator" w:id="0">
    <w:p w14:paraId="6D512693" w14:textId="77777777" w:rsidR="00293F27" w:rsidRDefault="00293F27">
      <w:r>
        <w:continuationSeparator/>
      </w:r>
    </w:p>
    <w:p w14:paraId="5D41D7DA" w14:textId="77777777" w:rsidR="00293F27" w:rsidRDefault="00293F27"/>
  </w:footnote>
  <w:footnote w:type="continuationNotice" w:id="1">
    <w:p w14:paraId="7E909396" w14:textId="77777777" w:rsidR="00293F27" w:rsidRDefault="00293F2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BE7C" w14:textId="77777777" w:rsidR="006542A7" w:rsidRDefault="006542A7" w:rsidP="006542A7">
    <w:pPr>
      <w:pStyle w:val="a9"/>
      <w:tabs>
        <w:tab w:val="left" w:pos="2376"/>
      </w:tabs>
    </w:pPr>
    <w:r>
      <w:tab/>
    </w:r>
  </w:p>
  <w:p w14:paraId="14542E16" w14:textId="07B911EF" w:rsidR="006542A7" w:rsidRDefault="006542A7" w:rsidP="008C5DDE">
    <w:pPr>
      <w:pStyle w:val="a9"/>
      <w:tabs>
        <w:tab w:val="left" w:pos="237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76759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2A2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DC0BCF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620698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3CD70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464B3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A6BF8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86D4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841BE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A82FE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23E10"/>
    <w:multiLevelType w:val="hybridMultilevel"/>
    <w:tmpl w:val="75384E98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9E33F7"/>
    <w:multiLevelType w:val="multilevel"/>
    <w:tmpl w:val="79DC4BD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0DA0703E"/>
    <w:multiLevelType w:val="hybridMultilevel"/>
    <w:tmpl w:val="B512080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661AC6"/>
    <w:multiLevelType w:val="hybridMultilevel"/>
    <w:tmpl w:val="BBDC5C70"/>
    <w:lvl w:ilvl="0" w:tplc="0408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0F8A5708"/>
    <w:multiLevelType w:val="hybridMultilevel"/>
    <w:tmpl w:val="21E47E5E"/>
    <w:lvl w:ilvl="0" w:tplc="0807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DC5F52"/>
    <w:multiLevelType w:val="hybridMultilevel"/>
    <w:tmpl w:val="58D66B94"/>
    <w:lvl w:ilvl="0" w:tplc="08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14681A61"/>
    <w:multiLevelType w:val="hybridMultilevel"/>
    <w:tmpl w:val="595A5B50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3D1840"/>
    <w:multiLevelType w:val="hybridMultilevel"/>
    <w:tmpl w:val="2E96BC9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7D2C36"/>
    <w:multiLevelType w:val="multilevel"/>
    <w:tmpl w:val="79DC4BD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19213C3"/>
    <w:multiLevelType w:val="hybridMultilevel"/>
    <w:tmpl w:val="9808ED70"/>
    <w:lvl w:ilvl="0" w:tplc="C40A5BA0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23E8473F"/>
    <w:multiLevelType w:val="hybridMultilevel"/>
    <w:tmpl w:val="FAC294EE"/>
    <w:lvl w:ilvl="0" w:tplc="873EFFD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7CD22CC"/>
    <w:multiLevelType w:val="hybridMultilevel"/>
    <w:tmpl w:val="42029AC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A4C5843"/>
    <w:multiLevelType w:val="hybridMultilevel"/>
    <w:tmpl w:val="8CC25F46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EE3E0A"/>
    <w:multiLevelType w:val="hybridMultilevel"/>
    <w:tmpl w:val="6A20CB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B0D73"/>
    <w:multiLevelType w:val="hybridMultilevel"/>
    <w:tmpl w:val="4ABA55DE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F4E512D"/>
    <w:multiLevelType w:val="hybridMultilevel"/>
    <w:tmpl w:val="0E949580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C5DEC"/>
    <w:multiLevelType w:val="multilevel"/>
    <w:tmpl w:val="0409001D"/>
    <w:styleLink w:val="1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29758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FE3DF8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F9B41D8"/>
    <w:multiLevelType w:val="hybridMultilevel"/>
    <w:tmpl w:val="96606CF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46393"/>
    <w:multiLevelType w:val="hybridMultilevel"/>
    <w:tmpl w:val="D7EC337C"/>
    <w:lvl w:ilvl="0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C608E9"/>
    <w:multiLevelType w:val="multilevel"/>
    <w:tmpl w:val="79DC4BD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13E6352"/>
    <w:multiLevelType w:val="multilevel"/>
    <w:tmpl w:val="79DC4BD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26C0E71"/>
    <w:multiLevelType w:val="hybridMultilevel"/>
    <w:tmpl w:val="D598E442"/>
    <w:lvl w:ilvl="0" w:tplc="C40A5B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3394E74"/>
    <w:multiLevelType w:val="hybridMultilevel"/>
    <w:tmpl w:val="DDEEA648"/>
    <w:lvl w:ilvl="0" w:tplc="C40A5BA0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650F4CB4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74A4657"/>
    <w:multiLevelType w:val="multilevel"/>
    <w:tmpl w:val="79DC4BD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7FB5A72"/>
    <w:multiLevelType w:val="hybridMultilevel"/>
    <w:tmpl w:val="C69E4D36"/>
    <w:lvl w:ilvl="0" w:tplc="CB8E8098">
      <w:numFmt w:val="bullet"/>
      <w:lvlText w:val="-"/>
      <w:lvlJc w:val="left"/>
      <w:pPr>
        <w:ind w:left="700" w:hanging="360"/>
      </w:pPr>
      <w:rPr>
        <w:rFonts w:ascii="Times New Roman" w:eastAsiaTheme="minorEastAsia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8" w15:restartNumberingAfterBreak="0">
    <w:nsid w:val="6DE12F54"/>
    <w:multiLevelType w:val="hybridMultilevel"/>
    <w:tmpl w:val="E8548064"/>
    <w:lvl w:ilvl="0" w:tplc="0408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9" w15:restartNumberingAfterBreak="0">
    <w:nsid w:val="6FB847EC"/>
    <w:multiLevelType w:val="hybridMultilevel"/>
    <w:tmpl w:val="DFC8ACF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D16ABD"/>
    <w:multiLevelType w:val="hybridMultilevel"/>
    <w:tmpl w:val="23BE80D0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76C2C40"/>
    <w:multiLevelType w:val="hybridMultilevel"/>
    <w:tmpl w:val="541288C0"/>
    <w:lvl w:ilvl="0" w:tplc="F774A54C">
      <w:start w:val="1"/>
      <w:numFmt w:val="bullet"/>
      <w:lvlText w:val=""/>
      <w:lvlJc w:val="left"/>
      <w:pPr>
        <w:ind w:left="720" w:hanging="360"/>
      </w:pPr>
      <w:rPr>
        <w:rFonts w:ascii="Wingdings 2" w:hAnsi="Wingdings 2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05E51"/>
    <w:multiLevelType w:val="hybridMultilevel"/>
    <w:tmpl w:val="3A5065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1D2855"/>
    <w:multiLevelType w:val="hybridMultilevel"/>
    <w:tmpl w:val="E1A872CE"/>
    <w:lvl w:ilvl="0" w:tplc="0408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4" w15:restartNumberingAfterBreak="0">
    <w:nsid w:val="7D38171D"/>
    <w:multiLevelType w:val="multilevel"/>
    <w:tmpl w:val="29DE9944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l-GR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7"/>
  </w:num>
  <w:num w:numId="2">
    <w:abstractNumId w:val="26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5"/>
  </w:num>
  <w:num w:numId="14">
    <w:abstractNumId w:val="28"/>
  </w:num>
  <w:num w:numId="15">
    <w:abstractNumId w:val="22"/>
  </w:num>
  <w:num w:numId="16">
    <w:abstractNumId w:val="21"/>
  </w:num>
  <w:num w:numId="17">
    <w:abstractNumId w:val="17"/>
  </w:num>
  <w:num w:numId="18">
    <w:abstractNumId w:val="36"/>
  </w:num>
  <w:num w:numId="19">
    <w:abstractNumId w:val="24"/>
  </w:num>
  <w:num w:numId="20">
    <w:abstractNumId w:val="42"/>
  </w:num>
  <w:num w:numId="21">
    <w:abstractNumId w:val="38"/>
  </w:num>
  <w:num w:numId="22">
    <w:abstractNumId w:val="30"/>
  </w:num>
  <w:num w:numId="23">
    <w:abstractNumId w:val="40"/>
  </w:num>
  <w:num w:numId="24">
    <w:abstractNumId w:val="23"/>
  </w:num>
  <w:num w:numId="25">
    <w:abstractNumId w:val="11"/>
  </w:num>
  <w:num w:numId="26">
    <w:abstractNumId w:val="18"/>
  </w:num>
  <w:num w:numId="27">
    <w:abstractNumId w:val="31"/>
  </w:num>
  <w:num w:numId="28">
    <w:abstractNumId w:val="44"/>
  </w:num>
  <w:num w:numId="29">
    <w:abstractNumId w:val="34"/>
  </w:num>
  <w:num w:numId="30">
    <w:abstractNumId w:val="33"/>
  </w:num>
  <w:num w:numId="31">
    <w:abstractNumId w:val="12"/>
  </w:num>
  <w:num w:numId="32">
    <w:abstractNumId w:val="41"/>
  </w:num>
  <w:num w:numId="33">
    <w:abstractNumId w:val="37"/>
  </w:num>
  <w:num w:numId="34">
    <w:abstractNumId w:val="32"/>
  </w:num>
  <w:num w:numId="35">
    <w:abstractNumId w:val="13"/>
  </w:num>
  <w:num w:numId="36">
    <w:abstractNumId w:val="19"/>
  </w:num>
  <w:num w:numId="37">
    <w:abstractNumId w:val="29"/>
  </w:num>
  <w:num w:numId="38">
    <w:abstractNumId w:val="14"/>
  </w:num>
  <w:num w:numId="39">
    <w:abstractNumId w:val="25"/>
  </w:num>
  <w:num w:numId="40">
    <w:abstractNumId w:val="16"/>
  </w:num>
  <w:num w:numId="41">
    <w:abstractNumId w:val="43"/>
  </w:num>
  <w:num w:numId="42">
    <w:abstractNumId w:val="15"/>
  </w:num>
  <w:num w:numId="43">
    <w:abstractNumId w:val="20"/>
  </w:num>
  <w:num w:numId="44">
    <w:abstractNumId w:val="39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64"/>
    <w:rsid w:val="000039F4"/>
    <w:rsid w:val="000119C2"/>
    <w:rsid w:val="00013455"/>
    <w:rsid w:val="00013A8F"/>
    <w:rsid w:val="000166DC"/>
    <w:rsid w:val="00021FE0"/>
    <w:rsid w:val="000242D9"/>
    <w:rsid w:val="0002482E"/>
    <w:rsid w:val="000262FD"/>
    <w:rsid w:val="000317AE"/>
    <w:rsid w:val="00034B08"/>
    <w:rsid w:val="000375E4"/>
    <w:rsid w:val="00037F83"/>
    <w:rsid w:val="00041418"/>
    <w:rsid w:val="00043C95"/>
    <w:rsid w:val="00044E8C"/>
    <w:rsid w:val="00046AFF"/>
    <w:rsid w:val="00050324"/>
    <w:rsid w:val="000513CD"/>
    <w:rsid w:val="00054825"/>
    <w:rsid w:val="00055581"/>
    <w:rsid w:val="000558BE"/>
    <w:rsid w:val="00055A99"/>
    <w:rsid w:val="000610CF"/>
    <w:rsid w:val="000673FE"/>
    <w:rsid w:val="00070AF3"/>
    <w:rsid w:val="00076220"/>
    <w:rsid w:val="00080CA4"/>
    <w:rsid w:val="00082AB4"/>
    <w:rsid w:val="00087B11"/>
    <w:rsid w:val="00090ED2"/>
    <w:rsid w:val="00092513"/>
    <w:rsid w:val="00093702"/>
    <w:rsid w:val="000937E6"/>
    <w:rsid w:val="00095EB8"/>
    <w:rsid w:val="00096C27"/>
    <w:rsid w:val="00096FDE"/>
    <w:rsid w:val="00097256"/>
    <w:rsid w:val="000978E5"/>
    <w:rsid w:val="000A0150"/>
    <w:rsid w:val="000A0EFF"/>
    <w:rsid w:val="000A0FD6"/>
    <w:rsid w:val="000B1CEC"/>
    <w:rsid w:val="000B3438"/>
    <w:rsid w:val="000B3B58"/>
    <w:rsid w:val="000B5F6B"/>
    <w:rsid w:val="000C0707"/>
    <w:rsid w:val="000C2F7C"/>
    <w:rsid w:val="000D033A"/>
    <w:rsid w:val="000D0573"/>
    <w:rsid w:val="000D40C9"/>
    <w:rsid w:val="000D595F"/>
    <w:rsid w:val="000D60E4"/>
    <w:rsid w:val="000E63C9"/>
    <w:rsid w:val="000F27EF"/>
    <w:rsid w:val="000F4199"/>
    <w:rsid w:val="000F60ED"/>
    <w:rsid w:val="001044A7"/>
    <w:rsid w:val="001055A4"/>
    <w:rsid w:val="0010596C"/>
    <w:rsid w:val="00111FA0"/>
    <w:rsid w:val="00114385"/>
    <w:rsid w:val="001243FB"/>
    <w:rsid w:val="00130E9D"/>
    <w:rsid w:val="00131C90"/>
    <w:rsid w:val="0013575C"/>
    <w:rsid w:val="001447EB"/>
    <w:rsid w:val="0014488A"/>
    <w:rsid w:val="001450D7"/>
    <w:rsid w:val="00146F0A"/>
    <w:rsid w:val="0015024C"/>
    <w:rsid w:val="00150A6D"/>
    <w:rsid w:val="001512E1"/>
    <w:rsid w:val="00153006"/>
    <w:rsid w:val="00153117"/>
    <w:rsid w:val="0016226F"/>
    <w:rsid w:val="00163BDC"/>
    <w:rsid w:val="0017479C"/>
    <w:rsid w:val="001777AF"/>
    <w:rsid w:val="0018071C"/>
    <w:rsid w:val="0018273F"/>
    <w:rsid w:val="001841B9"/>
    <w:rsid w:val="00184C78"/>
    <w:rsid w:val="00185B35"/>
    <w:rsid w:val="00186782"/>
    <w:rsid w:val="001941C1"/>
    <w:rsid w:val="00196B43"/>
    <w:rsid w:val="001A3A72"/>
    <w:rsid w:val="001A474D"/>
    <w:rsid w:val="001B2302"/>
    <w:rsid w:val="001B3E08"/>
    <w:rsid w:val="001B63C2"/>
    <w:rsid w:val="001B6920"/>
    <w:rsid w:val="001B795F"/>
    <w:rsid w:val="001C05A4"/>
    <w:rsid w:val="001C59CF"/>
    <w:rsid w:val="001D4669"/>
    <w:rsid w:val="001D665F"/>
    <w:rsid w:val="001E370F"/>
    <w:rsid w:val="001F250F"/>
    <w:rsid w:val="001F2BC8"/>
    <w:rsid w:val="001F58FD"/>
    <w:rsid w:val="001F5F6B"/>
    <w:rsid w:val="002029FF"/>
    <w:rsid w:val="00203429"/>
    <w:rsid w:val="00203620"/>
    <w:rsid w:val="00214201"/>
    <w:rsid w:val="00230961"/>
    <w:rsid w:val="00231635"/>
    <w:rsid w:val="0023592B"/>
    <w:rsid w:val="00236F19"/>
    <w:rsid w:val="002413F2"/>
    <w:rsid w:val="00243A8E"/>
    <w:rsid w:val="00243EBC"/>
    <w:rsid w:val="00246A35"/>
    <w:rsid w:val="002478D8"/>
    <w:rsid w:val="00253CDF"/>
    <w:rsid w:val="00253EF5"/>
    <w:rsid w:val="002578ED"/>
    <w:rsid w:val="00260A3B"/>
    <w:rsid w:val="002655A6"/>
    <w:rsid w:val="00271179"/>
    <w:rsid w:val="0027213A"/>
    <w:rsid w:val="00275317"/>
    <w:rsid w:val="00282583"/>
    <w:rsid w:val="00284348"/>
    <w:rsid w:val="00290CC2"/>
    <w:rsid w:val="00290E0F"/>
    <w:rsid w:val="0029137C"/>
    <w:rsid w:val="00293F27"/>
    <w:rsid w:val="00296154"/>
    <w:rsid w:val="002A0A32"/>
    <w:rsid w:val="002A3188"/>
    <w:rsid w:val="002A424D"/>
    <w:rsid w:val="002B4014"/>
    <w:rsid w:val="002C6C43"/>
    <w:rsid w:val="002D1ADD"/>
    <w:rsid w:val="002D231F"/>
    <w:rsid w:val="002D3702"/>
    <w:rsid w:val="002D3EB0"/>
    <w:rsid w:val="002E10DC"/>
    <w:rsid w:val="002E247D"/>
    <w:rsid w:val="002E3B48"/>
    <w:rsid w:val="002F26B2"/>
    <w:rsid w:val="002F40FF"/>
    <w:rsid w:val="002F51F5"/>
    <w:rsid w:val="002F5285"/>
    <w:rsid w:val="00307008"/>
    <w:rsid w:val="0031083C"/>
    <w:rsid w:val="00310E85"/>
    <w:rsid w:val="00312137"/>
    <w:rsid w:val="00316F6E"/>
    <w:rsid w:val="00322B10"/>
    <w:rsid w:val="003277EC"/>
    <w:rsid w:val="00330359"/>
    <w:rsid w:val="00333302"/>
    <w:rsid w:val="0033762F"/>
    <w:rsid w:val="00341BB1"/>
    <w:rsid w:val="00341E32"/>
    <w:rsid w:val="003426F5"/>
    <w:rsid w:val="0035339E"/>
    <w:rsid w:val="00353872"/>
    <w:rsid w:val="00360494"/>
    <w:rsid w:val="00360B84"/>
    <w:rsid w:val="0036530C"/>
    <w:rsid w:val="00366AD2"/>
    <w:rsid w:val="00366C7E"/>
    <w:rsid w:val="00370B57"/>
    <w:rsid w:val="00373A34"/>
    <w:rsid w:val="0037749D"/>
    <w:rsid w:val="003809AC"/>
    <w:rsid w:val="00382AB8"/>
    <w:rsid w:val="00383CA3"/>
    <w:rsid w:val="00384EA3"/>
    <w:rsid w:val="00392CAE"/>
    <w:rsid w:val="003A0971"/>
    <w:rsid w:val="003A1CDE"/>
    <w:rsid w:val="003A2059"/>
    <w:rsid w:val="003A39A1"/>
    <w:rsid w:val="003B19A9"/>
    <w:rsid w:val="003B5AA1"/>
    <w:rsid w:val="003C1908"/>
    <w:rsid w:val="003C2191"/>
    <w:rsid w:val="003C2B0A"/>
    <w:rsid w:val="003D1B83"/>
    <w:rsid w:val="003D3863"/>
    <w:rsid w:val="003E0D8C"/>
    <w:rsid w:val="003F2805"/>
    <w:rsid w:val="003F2D19"/>
    <w:rsid w:val="003F7B77"/>
    <w:rsid w:val="00401686"/>
    <w:rsid w:val="00402AB3"/>
    <w:rsid w:val="00404AFC"/>
    <w:rsid w:val="004110DE"/>
    <w:rsid w:val="004155E0"/>
    <w:rsid w:val="00416557"/>
    <w:rsid w:val="00417C7F"/>
    <w:rsid w:val="00422DCE"/>
    <w:rsid w:val="004278B0"/>
    <w:rsid w:val="00427E7B"/>
    <w:rsid w:val="00430CF8"/>
    <w:rsid w:val="0044085A"/>
    <w:rsid w:val="00441ACC"/>
    <w:rsid w:val="00445FFB"/>
    <w:rsid w:val="0045269D"/>
    <w:rsid w:val="004529BD"/>
    <w:rsid w:val="00453B61"/>
    <w:rsid w:val="00460662"/>
    <w:rsid w:val="004612AD"/>
    <w:rsid w:val="00472838"/>
    <w:rsid w:val="00473C2C"/>
    <w:rsid w:val="00474EBB"/>
    <w:rsid w:val="00480397"/>
    <w:rsid w:val="00481F2E"/>
    <w:rsid w:val="004863C2"/>
    <w:rsid w:val="004874D8"/>
    <w:rsid w:val="00492F0D"/>
    <w:rsid w:val="00495B8E"/>
    <w:rsid w:val="004A0920"/>
    <w:rsid w:val="004A5542"/>
    <w:rsid w:val="004B21A5"/>
    <w:rsid w:val="004B70FB"/>
    <w:rsid w:val="004B7D82"/>
    <w:rsid w:val="004C33AC"/>
    <w:rsid w:val="004C779A"/>
    <w:rsid w:val="004D1776"/>
    <w:rsid w:val="004D2219"/>
    <w:rsid w:val="004D2D11"/>
    <w:rsid w:val="004D3EB3"/>
    <w:rsid w:val="004E0A17"/>
    <w:rsid w:val="004E718F"/>
    <w:rsid w:val="004F3B21"/>
    <w:rsid w:val="0050042C"/>
    <w:rsid w:val="0050066A"/>
    <w:rsid w:val="00500D45"/>
    <w:rsid w:val="005011CE"/>
    <w:rsid w:val="005037F0"/>
    <w:rsid w:val="005042C2"/>
    <w:rsid w:val="00504A94"/>
    <w:rsid w:val="00510AE4"/>
    <w:rsid w:val="00515BD2"/>
    <w:rsid w:val="00516A86"/>
    <w:rsid w:val="00517863"/>
    <w:rsid w:val="005275F6"/>
    <w:rsid w:val="00532140"/>
    <w:rsid w:val="00532353"/>
    <w:rsid w:val="0053258A"/>
    <w:rsid w:val="00545397"/>
    <w:rsid w:val="00546AB5"/>
    <w:rsid w:val="00551393"/>
    <w:rsid w:val="005517F5"/>
    <w:rsid w:val="00554DAB"/>
    <w:rsid w:val="005565D4"/>
    <w:rsid w:val="00556C99"/>
    <w:rsid w:val="00556DA0"/>
    <w:rsid w:val="00557516"/>
    <w:rsid w:val="0057195F"/>
    <w:rsid w:val="00572102"/>
    <w:rsid w:val="00572610"/>
    <w:rsid w:val="00573426"/>
    <w:rsid w:val="00574B6A"/>
    <w:rsid w:val="00586D56"/>
    <w:rsid w:val="00590CAA"/>
    <w:rsid w:val="0059405E"/>
    <w:rsid w:val="00594897"/>
    <w:rsid w:val="005948A3"/>
    <w:rsid w:val="005A2F12"/>
    <w:rsid w:val="005B2CCB"/>
    <w:rsid w:val="005C407C"/>
    <w:rsid w:val="005C4C02"/>
    <w:rsid w:val="005D29D5"/>
    <w:rsid w:val="005D3EFD"/>
    <w:rsid w:val="005D60C1"/>
    <w:rsid w:val="005D6E73"/>
    <w:rsid w:val="005E2FE6"/>
    <w:rsid w:val="005F1BB0"/>
    <w:rsid w:val="005F1F23"/>
    <w:rsid w:val="005F2183"/>
    <w:rsid w:val="005F3878"/>
    <w:rsid w:val="005F5C43"/>
    <w:rsid w:val="006005B3"/>
    <w:rsid w:val="006061E0"/>
    <w:rsid w:val="00606FA2"/>
    <w:rsid w:val="00611D67"/>
    <w:rsid w:val="006125A3"/>
    <w:rsid w:val="00615201"/>
    <w:rsid w:val="0061561F"/>
    <w:rsid w:val="00616511"/>
    <w:rsid w:val="006176AA"/>
    <w:rsid w:val="00620E06"/>
    <w:rsid w:val="00621055"/>
    <w:rsid w:val="00622A78"/>
    <w:rsid w:val="00623160"/>
    <w:rsid w:val="0062448D"/>
    <w:rsid w:val="0062559D"/>
    <w:rsid w:val="006353C1"/>
    <w:rsid w:val="00637108"/>
    <w:rsid w:val="00643D9A"/>
    <w:rsid w:val="00644785"/>
    <w:rsid w:val="006451FA"/>
    <w:rsid w:val="006542A7"/>
    <w:rsid w:val="00655EE9"/>
    <w:rsid w:val="00656C4D"/>
    <w:rsid w:val="00660461"/>
    <w:rsid w:val="00662314"/>
    <w:rsid w:val="00671186"/>
    <w:rsid w:val="00673199"/>
    <w:rsid w:val="006744A5"/>
    <w:rsid w:val="00674C34"/>
    <w:rsid w:val="0067611A"/>
    <w:rsid w:val="0067722D"/>
    <w:rsid w:val="006A5C50"/>
    <w:rsid w:val="006A6F07"/>
    <w:rsid w:val="006B00FC"/>
    <w:rsid w:val="006B2654"/>
    <w:rsid w:val="006C08CB"/>
    <w:rsid w:val="006D40C6"/>
    <w:rsid w:val="006D4D24"/>
    <w:rsid w:val="006E22E7"/>
    <w:rsid w:val="006E3B36"/>
    <w:rsid w:val="006E3DAF"/>
    <w:rsid w:val="006E5716"/>
    <w:rsid w:val="006E67AA"/>
    <w:rsid w:val="006E7E15"/>
    <w:rsid w:val="006F069A"/>
    <w:rsid w:val="006F20E0"/>
    <w:rsid w:val="006F46D3"/>
    <w:rsid w:val="006F7207"/>
    <w:rsid w:val="0071227A"/>
    <w:rsid w:val="007228AD"/>
    <w:rsid w:val="007302B3"/>
    <w:rsid w:val="00730733"/>
    <w:rsid w:val="00730E3A"/>
    <w:rsid w:val="00730F12"/>
    <w:rsid w:val="00736AAF"/>
    <w:rsid w:val="007409F9"/>
    <w:rsid w:val="00740A52"/>
    <w:rsid w:val="00740C33"/>
    <w:rsid w:val="007421D5"/>
    <w:rsid w:val="00742EE2"/>
    <w:rsid w:val="007474E6"/>
    <w:rsid w:val="00755CBB"/>
    <w:rsid w:val="0076207A"/>
    <w:rsid w:val="007623BE"/>
    <w:rsid w:val="00762A9B"/>
    <w:rsid w:val="0076502B"/>
    <w:rsid w:val="007650CC"/>
    <w:rsid w:val="00765B2A"/>
    <w:rsid w:val="0077263D"/>
    <w:rsid w:val="00773911"/>
    <w:rsid w:val="0077417B"/>
    <w:rsid w:val="00783A34"/>
    <w:rsid w:val="00783B22"/>
    <w:rsid w:val="0078404E"/>
    <w:rsid w:val="00791977"/>
    <w:rsid w:val="00791A8E"/>
    <w:rsid w:val="00792C5B"/>
    <w:rsid w:val="007A073D"/>
    <w:rsid w:val="007A19DC"/>
    <w:rsid w:val="007A29B5"/>
    <w:rsid w:val="007A2D5D"/>
    <w:rsid w:val="007A3472"/>
    <w:rsid w:val="007A3A2C"/>
    <w:rsid w:val="007A4CE3"/>
    <w:rsid w:val="007A74A2"/>
    <w:rsid w:val="007B07D2"/>
    <w:rsid w:val="007B1C26"/>
    <w:rsid w:val="007B425C"/>
    <w:rsid w:val="007B5F78"/>
    <w:rsid w:val="007C3EC4"/>
    <w:rsid w:val="007C4E98"/>
    <w:rsid w:val="007C5AB1"/>
    <w:rsid w:val="007C6B52"/>
    <w:rsid w:val="007C7EB9"/>
    <w:rsid w:val="007D16C5"/>
    <w:rsid w:val="007D4015"/>
    <w:rsid w:val="007D4EB4"/>
    <w:rsid w:val="007D7C6B"/>
    <w:rsid w:val="007E2290"/>
    <w:rsid w:val="007E5DE9"/>
    <w:rsid w:val="007F4854"/>
    <w:rsid w:val="007F74ED"/>
    <w:rsid w:val="0080115A"/>
    <w:rsid w:val="00802E54"/>
    <w:rsid w:val="0080690E"/>
    <w:rsid w:val="00810B1A"/>
    <w:rsid w:val="00813F3A"/>
    <w:rsid w:val="00815F40"/>
    <w:rsid w:val="0081753F"/>
    <w:rsid w:val="008207EB"/>
    <w:rsid w:val="00822384"/>
    <w:rsid w:val="00823746"/>
    <w:rsid w:val="00825764"/>
    <w:rsid w:val="008257EB"/>
    <w:rsid w:val="00826EB8"/>
    <w:rsid w:val="00840192"/>
    <w:rsid w:val="00844530"/>
    <w:rsid w:val="008512FC"/>
    <w:rsid w:val="0085151A"/>
    <w:rsid w:val="00855CEF"/>
    <w:rsid w:val="008561A2"/>
    <w:rsid w:val="00856F79"/>
    <w:rsid w:val="0085726A"/>
    <w:rsid w:val="00862FE4"/>
    <w:rsid w:val="0086389A"/>
    <w:rsid w:val="00866B1B"/>
    <w:rsid w:val="008747FC"/>
    <w:rsid w:val="00874D3F"/>
    <w:rsid w:val="0087605E"/>
    <w:rsid w:val="00880D6C"/>
    <w:rsid w:val="0089578B"/>
    <w:rsid w:val="008A1983"/>
    <w:rsid w:val="008A41EE"/>
    <w:rsid w:val="008B1FEE"/>
    <w:rsid w:val="008B61BC"/>
    <w:rsid w:val="008B7483"/>
    <w:rsid w:val="008C10E9"/>
    <w:rsid w:val="008C215D"/>
    <w:rsid w:val="008C5040"/>
    <w:rsid w:val="008C5DDE"/>
    <w:rsid w:val="008C638F"/>
    <w:rsid w:val="008D41AF"/>
    <w:rsid w:val="008D6583"/>
    <w:rsid w:val="008E3C79"/>
    <w:rsid w:val="008E7F48"/>
    <w:rsid w:val="008F21DC"/>
    <w:rsid w:val="008F5599"/>
    <w:rsid w:val="00902D39"/>
    <w:rsid w:val="00903C32"/>
    <w:rsid w:val="00911070"/>
    <w:rsid w:val="00916B16"/>
    <w:rsid w:val="009173B9"/>
    <w:rsid w:val="00920116"/>
    <w:rsid w:val="00925ACB"/>
    <w:rsid w:val="00927128"/>
    <w:rsid w:val="0093335D"/>
    <w:rsid w:val="00935E0C"/>
    <w:rsid w:val="0093613E"/>
    <w:rsid w:val="00937D26"/>
    <w:rsid w:val="00940936"/>
    <w:rsid w:val="00943026"/>
    <w:rsid w:val="00960711"/>
    <w:rsid w:val="00965EEF"/>
    <w:rsid w:val="00966B81"/>
    <w:rsid w:val="00966E10"/>
    <w:rsid w:val="00983F4D"/>
    <w:rsid w:val="0098740E"/>
    <w:rsid w:val="009916B0"/>
    <w:rsid w:val="00995ABB"/>
    <w:rsid w:val="009A0581"/>
    <w:rsid w:val="009A3325"/>
    <w:rsid w:val="009A3C29"/>
    <w:rsid w:val="009A42F5"/>
    <w:rsid w:val="009A7A7D"/>
    <w:rsid w:val="009B1B8E"/>
    <w:rsid w:val="009B7ABB"/>
    <w:rsid w:val="009C008A"/>
    <w:rsid w:val="009C0B74"/>
    <w:rsid w:val="009C63A1"/>
    <w:rsid w:val="009C7720"/>
    <w:rsid w:val="009D01D1"/>
    <w:rsid w:val="009D1F32"/>
    <w:rsid w:val="009E144C"/>
    <w:rsid w:val="009E48A1"/>
    <w:rsid w:val="009E7F06"/>
    <w:rsid w:val="009F1CFE"/>
    <w:rsid w:val="009F5060"/>
    <w:rsid w:val="009F5E49"/>
    <w:rsid w:val="009F6CE7"/>
    <w:rsid w:val="009F6F83"/>
    <w:rsid w:val="00A01B6D"/>
    <w:rsid w:val="00A07447"/>
    <w:rsid w:val="00A10C9E"/>
    <w:rsid w:val="00A1142A"/>
    <w:rsid w:val="00A12492"/>
    <w:rsid w:val="00A15383"/>
    <w:rsid w:val="00A23AFA"/>
    <w:rsid w:val="00A26E80"/>
    <w:rsid w:val="00A31B3E"/>
    <w:rsid w:val="00A36D98"/>
    <w:rsid w:val="00A372C4"/>
    <w:rsid w:val="00A42F13"/>
    <w:rsid w:val="00A45643"/>
    <w:rsid w:val="00A532F3"/>
    <w:rsid w:val="00A60415"/>
    <w:rsid w:val="00A60B74"/>
    <w:rsid w:val="00A61CB0"/>
    <w:rsid w:val="00A639EA"/>
    <w:rsid w:val="00A672BD"/>
    <w:rsid w:val="00A67C6D"/>
    <w:rsid w:val="00A71484"/>
    <w:rsid w:val="00A74E80"/>
    <w:rsid w:val="00A84585"/>
    <w:rsid w:val="00A8489E"/>
    <w:rsid w:val="00A918E7"/>
    <w:rsid w:val="00A93E60"/>
    <w:rsid w:val="00AA1880"/>
    <w:rsid w:val="00AA4AC1"/>
    <w:rsid w:val="00AA7105"/>
    <w:rsid w:val="00AB02A7"/>
    <w:rsid w:val="00AC29F3"/>
    <w:rsid w:val="00AD154E"/>
    <w:rsid w:val="00AD7C6C"/>
    <w:rsid w:val="00AE105D"/>
    <w:rsid w:val="00AE19B3"/>
    <w:rsid w:val="00AE24C1"/>
    <w:rsid w:val="00AE32E7"/>
    <w:rsid w:val="00AE5038"/>
    <w:rsid w:val="00B02113"/>
    <w:rsid w:val="00B0218C"/>
    <w:rsid w:val="00B024C3"/>
    <w:rsid w:val="00B02BAA"/>
    <w:rsid w:val="00B03EF8"/>
    <w:rsid w:val="00B04108"/>
    <w:rsid w:val="00B0488E"/>
    <w:rsid w:val="00B151F1"/>
    <w:rsid w:val="00B15CAD"/>
    <w:rsid w:val="00B17D79"/>
    <w:rsid w:val="00B17E3C"/>
    <w:rsid w:val="00B231E5"/>
    <w:rsid w:val="00B255A8"/>
    <w:rsid w:val="00B263DB"/>
    <w:rsid w:val="00B3004A"/>
    <w:rsid w:val="00B31F87"/>
    <w:rsid w:val="00B521E4"/>
    <w:rsid w:val="00B56D00"/>
    <w:rsid w:val="00B60903"/>
    <w:rsid w:val="00B628E8"/>
    <w:rsid w:val="00B66DD2"/>
    <w:rsid w:val="00B67254"/>
    <w:rsid w:val="00B75569"/>
    <w:rsid w:val="00B82248"/>
    <w:rsid w:val="00B92AFE"/>
    <w:rsid w:val="00BA26D3"/>
    <w:rsid w:val="00BA523D"/>
    <w:rsid w:val="00BB1531"/>
    <w:rsid w:val="00BB1ABE"/>
    <w:rsid w:val="00BB4B8C"/>
    <w:rsid w:val="00BC19DA"/>
    <w:rsid w:val="00BC4BBD"/>
    <w:rsid w:val="00BC4CEF"/>
    <w:rsid w:val="00BD1FE9"/>
    <w:rsid w:val="00BD5A2B"/>
    <w:rsid w:val="00BD6C9E"/>
    <w:rsid w:val="00BF1E3B"/>
    <w:rsid w:val="00BF3F8D"/>
    <w:rsid w:val="00C011FB"/>
    <w:rsid w:val="00C02B87"/>
    <w:rsid w:val="00C04153"/>
    <w:rsid w:val="00C0498E"/>
    <w:rsid w:val="00C05880"/>
    <w:rsid w:val="00C1274A"/>
    <w:rsid w:val="00C127F9"/>
    <w:rsid w:val="00C36206"/>
    <w:rsid w:val="00C36A9F"/>
    <w:rsid w:val="00C4086D"/>
    <w:rsid w:val="00C427BF"/>
    <w:rsid w:val="00C44E85"/>
    <w:rsid w:val="00C50477"/>
    <w:rsid w:val="00C51ECE"/>
    <w:rsid w:val="00C53C44"/>
    <w:rsid w:val="00C5620F"/>
    <w:rsid w:val="00C618E7"/>
    <w:rsid w:val="00C619EE"/>
    <w:rsid w:val="00C63B3E"/>
    <w:rsid w:val="00C67B64"/>
    <w:rsid w:val="00C71F7B"/>
    <w:rsid w:val="00C738CD"/>
    <w:rsid w:val="00C75344"/>
    <w:rsid w:val="00C7614E"/>
    <w:rsid w:val="00C76E96"/>
    <w:rsid w:val="00C90E55"/>
    <w:rsid w:val="00C93E20"/>
    <w:rsid w:val="00C94B63"/>
    <w:rsid w:val="00C97A95"/>
    <w:rsid w:val="00CA09BE"/>
    <w:rsid w:val="00CA1896"/>
    <w:rsid w:val="00CA248B"/>
    <w:rsid w:val="00CB5B28"/>
    <w:rsid w:val="00CC3C08"/>
    <w:rsid w:val="00CC42D8"/>
    <w:rsid w:val="00CC4D13"/>
    <w:rsid w:val="00CC7E00"/>
    <w:rsid w:val="00CD34CE"/>
    <w:rsid w:val="00CD3E2E"/>
    <w:rsid w:val="00CE4F54"/>
    <w:rsid w:val="00CE6047"/>
    <w:rsid w:val="00CF0AB2"/>
    <w:rsid w:val="00CF27CA"/>
    <w:rsid w:val="00CF3C73"/>
    <w:rsid w:val="00CF3C9D"/>
    <w:rsid w:val="00CF5371"/>
    <w:rsid w:val="00D0022F"/>
    <w:rsid w:val="00D00257"/>
    <w:rsid w:val="00D0323A"/>
    <w:rsid w:val="00D05149"/>
    <w:rsid w:val="00D0559F"/>
    <w:rsid w:val="00D077E9"/>
    <w:rsid w:val="00D204DC"/>
    <w:rsid w:val="00D2311D"/>
    <w:rsid w:val="00D3174A"/>
    <w:rsid w:val="00D42CB7"/>
    <w:rsid w:val="00D43201"/>
    <w:rsid w:val="00D44045"/>
    <w:rsid w:val="00D5413D"/>
    <w:rsid w:val="00D553DD"/>
    <w:rsid w:val="00D570A9"/>
    <w:rsid w:val="00D60AF6"/>
    <w:rsid w:val="00D70768"/>
    <w:rsid w:val="00D70D02"/>
    <w:rsid w:val="00D770C7"/>
    <w:rsid w:val="00D807FA"/>
    <w:rsid w:val="00D86945"/>
    <w:rsid w:val="00D90290"/>
    <w:rsid w:val="00D91C14"/>
    <w:rsid w:val="00D95477"/>
    <w:rsid w:val="00DA12EF"/>
    <w:rsid w:val="00DA57A0"/>
    <w:rsid w:val="00DA7EE9"/>
    <w:rsid w:val="00DB0392"/>
    <w:rsid w:val="00DB211E"/>
    <w:rsid w:val="00DB41C9"/>
    <w:rsid w:val="00DB43E2"/>
    <w:rsid w:val="00DB593D"/>
    <w:rsid w:val="00DB6BFC"/>
    <w:rsid w:val="00DB7ABF"/>
    <w:rsid w:val="00DC2FAD"/>
    <w:rsid w:val="00DC5E30"/>
    <w:rsid w:val="00DC6C18"/>
    <w:rsid w:val="00DD152F"/>
    <w:rsid w:val="00DD5AB4"/>
    <w:rsid w:val="00DE213F"/>
    <w:rsid w:val="00DE5B44"/>
    <w:rsid w:val="00DE5EDD"/>
    <w:rsid w:val="00DE69C4"/>
    <w:rsid w:val="00DF027C"/>
    <w:rsid w:val="00DF3664"/>
    <w:rsid w:val="00E00A32"/>
    <w:rsid w:val="00E025D6"/>
    <w:rsid w:val="00E035CE"/>
    <w:rsid w:val="00E07842"/>
    <w:rsid w:val="00E214AD"/>
    <w:rsid w:val="00E22ACD"/>
    <w:rsid w:val="00E243D0"/>
    <w:rsid w:val="00E24F8D"/>
    <w:rsid w:val="00E2672D"/>
    <w:rsid w:val="00E27DBF"/>
    <w:rsid w:val="00E33A6A"/>
    <w:rsid w:val="00E35729"/>
    <w:rsid w:val="00E36571"/>
    <w:rsid w:val="00E437D6"/>
    <w:rsid w:val="00E43DB0"/>
    <w:rsid w:val="00E447ED"/>
    <w:rsid w:val="00E470DA"/>
    <w:rsid w:val="00E50EFB"/>
    <w:rsid w:val="00E527BA"/>
    <w:rsid w:val="00E54223"/>
    <w:rsid w:val="00E5505B"/>
    <w:rsid w:val="00E620B0"/>
    <w:rsid w:val="00E642B7"/>
    <w:rsid w:val="00E654E2"/>
    <w:rsid w:val="00E8167F"/>
    <w:rsid w:val="00E81B40"/>
    <w:rsid w:val="00E83F04"/>
    <w:rsid w:val="00E86FB0"/>
    <w:rsid w:val="00EA1511"/>
    <w:rsid w:val="00EA61BF"/>
    <w:rsid w:val="00EB08F1"/>
    <w:rsid w:val="00EB0973"/>
    <w:rsid w:val="00EB0D79"/>
    <w:rsid w:val="00EB1E66"/>
    <w:rsid w:val="00EB4641"/>
    <w:rsid w:val="00EB5450"/>
    <w:rsid w:val="00EB6079"/>
    <w:rsid w:val="00EB6D54"/>
    <w:rsid w:val="00EC3350"/>
    <w:rsid w:val="00EC3573"/>
    <w:rsid w:val="00EC4473"/>
    <w:rsid w:val="00EC4C0C"/>
    <w:rsid w:val="00ED259A"/>
    <w:rsid w:val="00ED4652"/>
    <w:rsid w:val="00ED4992"/>
    <w:rsid w:val="00EF18B1"/>
    <w:rsid w:val="00EF2259"/>
    <w:rsid w:val="00EF50C0"/>
    <w:rsid w:val="00EF555B"/>
    <w:rsid w:val="00F00366"/>
    <w:rsid w:val="00F027BB"/>
    <w:rsid w:val="00F11DCF"/>
    <w:rsid w:val="00F162EA"/>
    <w:rsid w:val="00F1682B"/>
    <w:rsid w:val="00F202F7"/>
    <w:rsid w:val="00F20AAA"/>
    <w:rsid w:val="00F21069"/>
    <w:rsid w:val="00F3050E"/>
    <w:rsid w:val="00F31244"/>
    <w:rsid w:val="00F31A8A"/>
    <w:rsid w:val="00F33752"/>
    <w:rsid w:val="00F33851"/>
    <w:rsid w:val="00F357BA"/>
    <w:rsid w:val="00F37FAD"/>
    <w:rsid w:val="00F42960"/>
    <w:rsid w:val="00F42C58"/>
    <w:rsid w:val="00F444FF"/>
    <w:rsid w:val="00F47E26"/>
    <w:rsid w:val="00F523DF"/>
    <w:rsid w:val="00F52D27"/>
    <w:rsid w:val="00F603BC"/>
    <w:rsid w:val="00F6068F"/>
    <w:rsid w:val="00F60CCF"/>
    <w:rsid w:val="00F6638B"/>
    <w:rsid w:val="00F66B97"/>
    <w:rsid w:val="00F66FA8"/>
    <w:rsid w:val="00F67CE7"/>
    <w:rsid w:val="00F75106"/>
    <w:rsid w:val="00F80A19"/>
    <w:rsid w:val="00F828DC"/>
    <w:rsid w:val="00F82B2C"/>
    <w:rsid w:val="00F82EE7"/>
    <w:rsid w:val="00F83527"/>
    <w:rsid w:val="00F87B48"/>
    <w:rsid w:val="00F947CD"/>
    <w:rsid w:val="00FD0283"/>
    <w:rsid w:val="00FD05BB"/>
    <w:rsid w:val="00FD06E4"/>
    <w:rsid w:val="00FD583F"/>
    <w:rsid w:val="00FD671E"/>
    <w:rsid w:val="00FD7488"/>
    <w:rsid w:val="00FD76D5"/>
    <w:rsid w:val="00FF07A5"/>
    <w:rsid w:val="00FF16B4"/>
    <w:rsid w:val="00FF67A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E6904"/>
  <w15:docId w15:val="{B96BDB9A-C5AA-4E06-B53F-CEA4EB5A2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473C2C"/>
    <w:pPr>
      <w:spacing w:after="0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473C2C"/>
    <w:pPr>
      <w:keepNext/>
      <w:spacing w:before="240" w:after="60"/>
      <w:outlineLvl w:val="0"/>
    </w:pPr>
    <w:rPr>
      <w:rFonts w:ascii="Arial" w:eastAsiaTheme="majorEastAsia" w:hAnsi="Arial" w:cs="Arial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473C2C"/>
    <w:pPr>
      <w:keepNext/>
      <w:spacing w:after="240" w:line="240" w:lineRule="auto"/>
      <w:outlineLvl w:val="1"/>
    </w:pPr>
    <w:rPr>
      <w:rFonts w:eastAsiaTheme="majorEastAsia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unhideWhenUsed/>
    <w:qFormat/>
    <w:rsid w:val="00473C2C"/>
    <w:pPr>
      <w:keepNext/>
      <w:keepLines/>
      <w:spacing w:before="40"/>
      <w:outlineLvl w:val="2"/>
    </w:pPr>
    <w:rPr>
      <w:rFonts w:ascii="Arial" w:eastAsiaTheme="majorEastAsia" w:hAnsi="Arial" w:cs="Arial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473C2C"/>
    <w:pPr>
      <w:keepNext/>
      <w:keepLines/>
      <w:spacing w:before="40"/>
      <w:outlineLvl w:val="3"/>
    </w:pPr>
    <w:rPr>
      <w:rFonts w:ascii="Arial" w:eastAsiaTheme="majorEastAsia" w:hAnsi="Arial" w:cs="Arial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473C2C"/>
    <w:pPr>
      <w:keepNext/>
      <w:keepLines/>
      <w:spacing w:before="40"/>
      <w:outlineLvl w:val="4"/>
    </w:pPr>
    <w:rPr>
      <w:rFonts w:ascii="Arial" w:eastAsiaTheme="majorEastAsia" w:hAnsi="Arial" w:cs="Arial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473C2C"/>
    <w:pPr>
      <w:keepNext/>
      <w:keepLines/>
      <w:spacing w:before="40"/>
      <w:outlineLvl w:val="5"/>
    </w:pPr>
    <w:rPr>
      <w:rFonts w:ascii="Arial" w:eastAsiaTheme="majorEastAsia" w:hAnsi="Arial" w:cs="Arial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473C2C"/>
    <w:pPr>
      <w:keepNext/>
      <w:keepLines/>
      <w:spacing w:before="40"/>
      <w:outlineLvl w:val="6"/>
    </w:pPr>
    <w:rPr>
      <w:rFonts w:ascii="Arial" w:eastAsiaTheme="majorEastAsia" w:hAnsi="Arial" w:cs="Arial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473C2C"/>
    <w:pPr>
      <w:keepNext/>
      <w:keepLines/>
      <w:spacing w:before="40"/>
      <w:outlineLvl w:val="7"/>
    </w:pPr>
    <w:rPr>
      <w:rFonts w:ascii="Arial" w:eastAsiaTheme="majorEastAsia" w:hAnsi="Arial" w:cs="Arial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473C2C"/>
    <w:pPr>
      <w:keepNext/>
      <w:keepLines/>
      <w:spacing w:before="40"/>
      <w:outlineLvl w:val="8"/>
    </w:pPr>
    <w:rPr>
      <w:rFonts w:ascii="Arial" w:eastAsiaTheme="majorEastAsia" w:hAnsi="Arial" w:cs="Arial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473C2C"/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3"/>
    <w:link w:val="a6"/>
    <w:uiPriority w:val="99"/>
    <w:semiHidden/>
    <w:rsid w:val="00473C2C"/>
    <w:rPr>
      <w:rFonts w:ascii="Tahoma" w:eastAsiaTheme="minorEastAsia" w:hAnsi="Tahoma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473C2C"/>
    <w:pPr>
      <w:spacing w:after="200" w:line="240" w:lineRule="auto"/>
    </w:pPr>
    <w:rPr>
      <w:rFonts w:ascii="Arial" w:eastAsiaTheme="majorEastAsia" w:hAnsi="Arial" w:cs="Arial"/>
      <w:bCs/>
      <w:sz w:val="72"/>
      <w:szCs w:val="52"/>
    </w:rPr>
  </w:style>
  <w:style w:type="character" w:customStyle="1" w:styleId="Char0">
    <w:name w:val="Τίτλος Char"/>
    <w:basedOn w:val="a3"/>
    <w:link w:val="a7"/>
    <w:uiPriority w:val="1"/>
    <w:rsid w:val="00473C2C"/>
    <w:rPr>
      <w:rFonts w:ascii="Arial" w:eastAsiaTheme="majorEastAsia" w:hAnsi="Arial" w:cs="Arial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473C2C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Υπότιτλος Char"/>
    <w:basedOn w:val="a3"/>
    <w:link w:val="a8"/>
    <w:uiPriority w:val="2"/>
    <w:rsid w:val="00473C2C"/>
    <w:rPr>
      <w:rFonts w:ascii="Calibri" w:eastAsiaTheme="minorEastAsia" w:hAnsi="Calibri" w:cs="Calibri"/>
      <w:caps/>
      <w:color w:val="082A75" w:themeColor="text2"/>
      <w:spacing w:val="20"/>
      <w:sz w:val="32"/>
      <w:szCs w:val="22"/>
    </w:rPr>
  </w:style>
  <w:style w:type="character" w:customStyle="1" w:styleId="1Char">
    <w:name w:val="Επικεφαλίδα 1 Char"/>
    <w:basedOn w:val="a3"/>
    <w:link w:val="1"/>
    <w:uiPriority w:val="4"/>
    <w:rsid w:val="00473C2C"/>
    <w:rPr>
      <w:rFonts w:ascii="Arial" w:eastAsiaTheme="majorEastAsia" w:hAnsi="Arial" w:cs="Arial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473C2C"/>
  </w:style>
  <w:style w:type="character" w:customStyle="1" w:styleId="Char2">
    <w:name w:val="Κεφαλίδα Char"/>
    <w:basedOn w:val="a3"/>
    <w:link w:val="a9"/>
    <w:uiPriority w:val="8"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473C2C"/>
  </w:style>
  <w:style w:type="character" w:customStyle="1" w:styleId="Char3">
    <w:name w:val="Υποσέλιδο Char"/>
    <w:basedOn w:val="a3"/>
    <w:link w:val="aa"/>
    <w:uiPriority w:val="99"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customStyle="1" w:styleId="ab">
    <w:name w:val="Όνομα"/>
    <w:basedOn w:val="a2"/>
    <w:uiPriority w:val="3"/>
    <w:qFormat/>
    <w:rsid w:val="00473C2C"/>
    <w:pPr>
      <w:spacing w:line="240" w:lineRule="auto"/>
      <w:jc w:val="right"/>
    </w:pPr>
  </w:style>
  <w:style w:type="character" w:customStyle="1" w:styleId="2Char">
    <w:name w:val="Επικεφαλίδα 2 Char"/>
    <w:basedOn w:val="a3"/>
    <w:link w:val="21"/>
    <w:uiPriority w:val="4"/>
    <w:rsid w:val="00473C2C"/>
    <w:rPr>
      <w:rFonts w:ascii="Calibri" w:eastAsiaTheme="majorEastAsia" w:hAnsi="Calibri" w:cs="Calibr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473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473C2C"/>
    <w:rPr>
      <w:rFonts w:ascii="Calibri" w:hAnsi="Calibri" w:cs="Calibri"/>
      <w:color w:val="808080"/>
    </w:rPr>
  </w:style>
  <w:style w:type="paragraph" w:customStyle="1" w:styleId="ae">
    <w:name w:val="Περιεχόμενο"/>
    <w:basedOn w:val="a2"/>
    <w:link w:val="Char4"/>
    <w:qFormat/>
    <w:rsid w:val="00473C2C"/>
    <w:rPr>
      <w:b w:val="0"/>
    </w:rPr>
  </w:style>
  <w:style w:type="paragraph" w:customStyle="1" w:styleId="af">
    <w:name w:val="Κείμενο έμφασης"/>
    <w:basedOn w:val="a2"/>
    <w:link w:val="Char5"/>
    <w:qFormat/>
    <w:rsid w:val="00473C2C"/>
  </w:style>
  <w:style w:type="character" w:customStyle="1" w:styleId="Char4">
    <w:name w:val="Char περιεχομένου"/>
    <w:basedOn w:val="a3"/>
    <w:link w:val="ae"/>
    <w:rsid w:val="00473C2C"/>
    <w:rPr>
      <w:rFonts w:ascii="Calibri" w:eastAsiaTheme="minorEastAsia" w:hAnsi="Calibri" w:cs="Calibri"/>
      <w:color w:val="082A75" w:themeColor="text2"/>
      <w:sz w:val="28"/>
      <w:szCs w:val="22"/>
    </w:rPr>
  </w:style>
  <w:style w:type="character" w:customStyle="1" w:styleId="Char5">
    <w:name w:val="Char κειμένου έμφασης"/>
    <w:basedOn w:val="a3"/>
    <w:link w:val="af"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af0">
    <w:name w:val="Mention"/>
    <w:basedOn w:val="a3"/>
    <w:uiPriority w:val="99"/>
    <w:semiHidden/>
    <w:unhideWhenUsed/>
    <w:rsid w:val="00473C2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473C2C"/>
    <w:pPr>
      <w:numPr>
        <w:numId w:val="1"/>
      </w:numPr>
    </w:pPr>
  </w:style>
  <w:style w:type="numbering" w:styleId="1i">
    <w:name w:val="Outline List 1"/>
    <w:basedOn w:val="a5"/>
    <w:uiPriority w:val="99"/>
    <w:semiHidden/>
    <w:unhideWhenUsed/>
    <w:rsid w:val="00473C2C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473C2C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473C2C"/>
    <w:rPr>
      <w:rFonts w:ascii="Calibri" w:hAnsi="Calibri" w:cs="Calibri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473C2C"/>
    <w:pPr>
      <w:spacing w:line="240" w:lineRule="auto"/>
    </w:pPr>
    <w:rPr>
      <w:i/>
      <w:iCs/>
    </w:rPr>
  </w:style>
  <w:style w:type="character" w:customStyle="1" w:styleId="HTMLChar">
    <w:name w:val="Διεύθυνση HTML Char"/>
    <w:basedOn w:val="a3"/>
    <w:link w:val="HTML1"/>
    <w:uiPriority w:val="99"/>
    <w:semiHidden/>
    <w:rsid w:val="00473C2C"/>
    <w:rPr>
      <w:rFonts w:ascii="Calibri" w:eastAsiaTheme="minorEastAsia" w:hAnsi="Calibri" w:cs="Calibri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473C2C"/>
    <w:rPr>
      <w:rFonts w:ascii="Calibri" w:hAnsi="Calibri" w:cs="Calibri"/>
      <w:i/>
      <w:iCs/>
    </w:rPr>
  </w:style>
  <w:style w:type="character" w:styleId="HTML3">
    <w:name w:val="HTML Cite"/>
    <w:basedOn w:val="a3"/>
    <w:uiPriority w:val="99"/>
    <w:semiHidden/>
    <w:unhideWhenUsed/>
    <w:rsid w:val="00473C2C"/>
    <w:rPr>
      <w:rFonts w:ascii="Calibri" w:hAnsi="Calibri" w:cs="Calibri"/>
      <w:i/>
      <w:iCs/>
    </w:rPr>
  </w:style>
  <w:style w:type="character" w:styleId="HTML4">
    <w:name w:val="HTML Typewriter"/>
    <w:basedOn w:val="a3"/>
    <w:uiPriority w:val="99"/>
    <w:semiHidden/>
    <w:unhideWhenUsed/>
    <w:rsid w:val="00473C2C"/>
    <w:rPr>
      <w:rFonts w:ascii="Consolas" w:hAnsi="Consolas" w:cs="Calibri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473C2C"/>
    <w:rPr>
      <w:rFonts w:ascii="Consolas" w:hAnsi="Consolas" w:cs="Calibri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473C2C"/>
    <w:rPr>
      <w:rFonts w:ascii="Calibri" w:hAnsi="Calibri" w:cs="Calibri"/>
    </w:rPr>
  </w:style>
  <w:style w:type="character" w:styleId="HTML7">
    <w:name w:val="HTML Keyboard"/>
    <w:basedOn w:val="a3"/>
    <w:uiPriority w:val="99"/>
    <w:semiHidden/>
    <w:unhideWhenUsed/>
    <w:rsid w:val="00473C2C"/>
    <w:rPr>
      <w:rFonts w:ascii="Consolas" w:hAnsi="Consolas" w:cs="Calibri"/>
      <w:sz w:val="20"/>
      <w:szCs w:val="20"/>
    </w:rPr>
  </w:style>
  <w:style w:type="paragraph" w:styleId="-HTML">
    <w:name w:val="HTML Preformatted"/>
    <w:basedOn w:val="a2"/>
    <w:link w:val="-HTMLChar"/>
    <w:uiPriority w:val="99"/>
    <w:semiHidden/>
    <w:unhideWhenUsed/>
    <w:rsid w:val="00473C2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-HTMLChar">
    <w:name w:val="Προ-διαμορφωμένο HTML Char"/>
    <w:basedOn w:val="a3"/>
    <w:link w:val="-HTML"/>
    <w:uiPriority w:val="99"/>
    <w:semiHidden/>
    <w:rsid w:val="00473C2C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473C2C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473C2C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473C2C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473C2C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473C2C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473C2C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473C2C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473C2C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473C2C"/>
    <w:pPr>
      <w:spacing w:after="100"/>
      <w:ind w:left="2240"/>
    </w:pPr>
  </w:style>
  <w:style w:type="paragraph" w:styleId="af1">
    <w:name w:val="TOC Heading"/>
    <w:basedOn w:val="1"/>
    <w:next w:val="a2"/>
    <w:uiPriority w:val="39"/>
    <w:semiHidden/>
    <w:unhideWhenUsed/>
    <w:qFormat/>
    <w:rsid w:val="00473C2C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473C2C"/>
    <w:rPr>
      <w:rFonts w:ascii="Calibri" w:hAnsi="Calibri" w:cs="Calibri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473C2C"/>
    <w:rPr>
      <w:rFonts w:ascii="Calibri" w:hAnsi="Calibri" w:cs="Calibri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473C2C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473C2C"/>
  </w:style>
  <w:style w:type="character" w:styleId="af6">
    <w:name w:val="Book Title"/>
    <w:basedOn w:val="a3"/>
    <w:uiPriority w:val="33"/>
    <w:semiHidden/>
    <w:unhideWhenUsed/>
    <w:qFormat/>
    <w:rsid w:val="00473C2C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a3"/>
    <w:uiPriority w:val="99"/>
    <w:semiHidden/>
    <w:unhideWhenUsed/>
    <w:rsid w:val="00473C2C"/>
    <w:rPr>
      <w:rFonts w:ascii="Calibri" w:hAnsi="Calibri" w:cs="Calibri"/>
      <w:color w:val="2B579A"/>
      <w:shd w:val="clear" w:color="auto" w:fill="E1DFDD"/>
    </w:rPr>
  </w:style>
  <w:style w:type="paragraph" w:styleId="af7">
    <w:name w:val="Message Header"/>
    <w:basedOn w:val="a2"/>
    <w:link w:val="Char6"/>
    <w:uiPriority w:val="99"/>
    <w:semiHidden/>
    <w:unhideWhenUsed/>
    <w:rsid w:val="00473C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Arial" w:eastAsiaTheme="majorEastAsia" w:hAnsi="Arial" w:cs="Arial"/>
      <w:sz w:val="24"/>
      <w:szCs w:val="24"/>
    </w:rPr>
  </w:style>
  <w:style w:type="character" w:customStyle="1" w:styleId="Char6">
    <w:name w:val="Κεφαλίδα μηνύματος Char"/>
    <w:basedOn w:val="a3"/>
    <w:link w:val="af7"/>
    <w:uiPriority w:val="99"/>
    <w:semiHidden/>
    <w:rsid w:val="00473C2C"/>
    <w:rPr>
      <w:rFonts w:ascii="Arial" w:eastAsiaTheme="majorEastAsia" w:hAnsi="Arial" w:cs="Arial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473C2C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473C2C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473C2C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473C2C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473C2C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473C2C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473C2C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473C2C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473C2C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473C2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473C2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473C2C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473C2C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473C2C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73C2C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73C2C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73C2C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73C2C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473C2C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473C2C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73C2C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73C2C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73C2C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473C2C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473C2C"/>
  </w:style>
  <w:style w:type="paragraph" w:styleId="afd">
    <w:name w:val="macro"/>
    <w:link w:val="Char7"/>
    <w:uiPriority w:val="99"/>
    <w:semiHidden/>
    <w:unhideWhenUsed/>
    <w:rsid w:val="00473C2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character" w:customStyle="1" w:styleId="Char7">
    <w:name w:val="Κείμενο μακροεντολής Char"/>
    <w:basedOn w:val="a3"/>
    <w:link w:val="afd"/>
    <w:uiPriority w:val="99"/>
    <w:semiHidden/>
    <w:rsid w:val="00473C2C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473C2C"/>
    <w:pPr>
      <w:spacing w:line="240" w:lineRule="auto"/>
    </w:pPr>
    <w:rPr>
      <w:rFonts w:ascii="Arial" w:eastAsiaTheme="majorEastAsia" w:hAnsi="Arial" w:cs="Arial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473C2C"/>
    <w:rPr>
      <w:rFonts w:ascii="Calibri" w:hAnsi="Calibri" w:cs="Calibri"/>
      <w:vertAlign w:val="superscript"/>
    </w:rPr>
  </w:style>
  <w:style w:type="paragraph" w:styleId="aff0">
    <w:name w:val="endnote text"/>
    <w:basedOn w:val="a2"/>
    <w:link w:val="Char8"/>
    <w:uiPriority w:val="99"/>
    <w:semiHidden/>
    <w:unhideWhenUsed/>
    <w:rsid w:val="00473C2C"/>
    <w:pPr>
      <w:spacing w:line="240" w:lineRule="auto"/>
    </w:pPr>
    <w:rPr>
      <w:sz w:val="20"/>
      <w:szCs w:val="20"/>
    </w:rPr>
  </w:style>
  <w:style w:type="character" w:customStyle="1" w:styleId="Char8">
    <w:name w:val="Κείμενο σημείωσης τέλους Char"/>
    <w:basedOn w:val="a3"/>
    <w:link w:val="aff0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473C2C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473C2C"/>
    <w:pPr>
      <w:spacing w:before="120"/>
    </w:pPr>
    <w:rPr>
      <w:rFonts w:ascii="Arial" w:eastAsiaTheme="majorEastAsia" w:hAnsi="Arial" w:cs="Arial"/>
      <w:bCs/>
      <w:sz w:val="24"/>
      <w:szCs w:val="24"/>
    </w:rPr>
  </w:style>
  <w:style w:type="paragraph" w:styleId="aff3">
    <w:name w:val="Quote"/>
    <w:basedOn w:val="a2"/>
    <w:next w:val="a2"/>
    <w:link w:val="Char9"/>
    <w:uiPriority w:val="29"/>
    <w:semiHidden/>
    <w:unhideWhenUsed/>
    <w:qFormat/>
    <w:rsid w:val="00473C2C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9">
    <w:name w:val="Απόσπασμα Char"/>
    <w:basedOn w:val="a3"/>
    <w:link w:val="aff3"/>
    <w:uiPriority w:val="29"/>
    <w:semiHidden/>
    <w:rsid w:val="00473C2C"/>
    <w:rPr>
      <w:rFonts w:ascii="Calibri" w:eastAsiaTheme="minorEastAsia" w:hAnsi="Calibri" w:cs="Calibri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0"/>
    <w:unhideWhenUsed/>
    <w:qFormat/>
    <w:rsid w:val="00473C2C"/>
    <w:rPr>
      <w:rFonts w:ascii="Calibri" w:hAnsi="Calibri" w:cs="Calibri"/>
      <w:i/>
      <w:iCs/>
    </w:rPr>
  </w:style>
  <w:style w:type="table" w:styleId="aff5">
    <w:name w:val="Colorful List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473C2C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473C2C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473C2C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a"/>
    <w:uiPriority w:val="99"/>
    <w:semiHidden/>
    <w:unhideWhenUsed/>
    <w:rsid w:val="00473C2C"/>
    <w:pPr>
      <w:spacing w:line="240" w:lineRule="auto"/>
    </w:pPr>
    <w:rPr>
      <w:sz w:val="20"/>
      <w:szCs w:val="20"/>
    </w:rPr>
  </w:style>
  <w:style w:type="character" w:customStyle="1" w:styleId="Chara">
    <w:name w:val="Κείμενο σχολίου Char"/>
    <w:basedOn w:val="a3"/>
    <w:link w:val="aff8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b"/>
    <w:uiPriority w:val="99"/>
    <w:semiHidden/>
    <w:unhideWhenUsed/>
    <w:rsid w:val="00473C2C"/>
    <w:rPr>
      <w:bCs/>
    </w:rPr>
  </w:style>
  <w:style w:type="character" w:customStyle="1" w:styleId="Charb">
    <w:name w:val="Θέμα σχολίου Char"/>
    <w:basedOn w:val="Chara"/>
    <w:link w:val="aff9"/>
    <w:uiPriority w:val="99"/>
    <w:semiHidden/>
    <w:rsid w:val="00473C2C"/>
    <w:rPr>
      <w:rFonts w:ascii="Calibri" w:eastAsiaTheme="minorEastAsia" w:hAnsi="Calibri" w:cs="Calibri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473C2C"/>
    <w:rPr>
      <w:rFonts w:ascii="Calibri" w:hAnsi="Calibri" w:cs="Calibri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473C2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473C2C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c"/>
    <w:uiPriority w:val="99"/>
    <w:semiHidden/>
    <w:unhideWhenUsed/>
    <w:rsid w:val="00473C2C"/>
    <w:pPr>
      <w:spacing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Charc">
    <w:name w:val="Χάρτης εγγράφου Char"/>
    <w:basedOn w:val="a3"/>
    <w:link w:val="affd"/>
    <w:uiPriority w:val="99"/>
    <w:semiHidden/>
    <w:rsid w:val="00473C2C"/>
    <w:rPr>
      <w:rFonts w:ascii="Microsoft YaHei UI" w:eastAsia="Microsoft YaHei UI" w:hAnsi="Microsoft YaHei UI" w:cs="Calibri"/>
      <w:b/>
      <w:color w:val="082A75" w:themeColor="text2"/>
      <w:sz w:val="18"/>
      <w:szCs w:val="18"/>
    </w:rPr>
  </w:style>
  <w:style w:type="character" w:customStyle="1" w:styleId="3Char">
    <w:name w:val="Επικεφαλίδα 3 Char"/>
    <w:basedOn w:val="a3"/>
    <w:link w:val="31"/>
    <w:uiPriority w:val="5"/>
    <w:rsid w:val="00473C2C"/>
    <w:rPr>
      <w:rFonts w:ascii="Arial" w:eastAsiaTheme="majorEastAsia" w:hAnsi="Arial" w:cs="Arial"/>
      <w:b/>
      <w:color w:val="012639" w:themeColor="accent1" w:themeShade="7F"/>
    </w:rPr>
  </w:style>
  <w:style w:type="character" w:customStyle="1" w:styleId="4Char">
    <w:name w:val="Επικεφαλίδα 4 Char"/>
    <w:basedOn w:val="a3"/>
    <w:link w:val="41"/>
    <w:uiPriority w:val="1"/>
    <w:semiHidden/>
    <w:rsid w:val="00473C2C"/>
    <w:rPr>
      <w:rFonts w:ascii="Arial" w:eastAsiaTheme="majorEastAsia" w:hAnsi="Arial" w:cs="Arial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Επικεφαλίδα 5 Char"/>
    <w:basedOn w:val="a3"/>
    <w:link w:val="51"/>
    <w:uiPriority w:val="1"/>
    <w:semiHidden/>
    <w:rsid w:val="00473C2C"/>
    <w:rPr>
      <w:rFonts w:ascii="Arial" w:eastAsiaTheme="majorEastAsia" w:hAnsi="Arial" w:cs="Arial"/>
      <w:b/>
      <w:color w:val="013A57" w:themeColor="accent1" w:themeShade="BF"/>
      <w:sz w:val="28"/>
      <w:szCs w:val="22"/>
    </w:rPr>
  </w:style>
  <w:style w:type="character" w:customStyle="1" w:styleId="6Char">
    <w:name w:val="Επικεφαλίδα 6 Char"/>
    <w:basedOn w:val="a3"/>
    <w:link w:val="6"/>
    <w:uiPriority w:val="1"/>
    <w:semiHidden/>
    <w:rsid w:val="00473C2C"/>
    <w:rPr>
      <w:rFonts w:ascii="Arial" w:eastAsiaTheme="majorEastAsia" w:hAnsi="Arial" w:cs="Arial"/>
      <w:b/>
      <w:color w:val="012639" w:themeColor="accent1" w:themeShade="7F"/>
      <w:sz w:val="28"/>
      <w:szCs w:val="22"/>
    </w:rPr>
  </w:style>
  <w:style w:type="character" w:customStyle="1" w:styleId="7Char">
    <w:name w:val="Επικεφαλίδα 7 Char"/>
    <w:basedOn w:val="a3"/>
    <w:link w:val="7"/>
    <w:uiPriority w:val="1"/>
    <w:semiHidden/>
    <w:rsid w:val="00473C2C"/>
    <w:rPr>
      <w:rFonts w:ascii="Arial" w:eastAsiaTheme="majorEastAsia" w:hAnsi="Arial" w:cs="Arial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Επικεφαλίδα 8 Char"/>
    <w:basedOn w:val="a3"/>
    <w:link w:val="8"/>
    <w:uiPriority w:val="1"/>
    <w:semiHidden/>
    <w:rsid w:val="00473C2C"/>
    <w:rPr>
      <w:rFonts w:ascii="Arial" w:eastAsiaTheme="majorEastAsia" w:hAnsi="Arial" w:cs="Arial"/>
      <w:b/>
      <w:color w:val="221D5D" w:themeColor="text1" w:themeTint="D8"/>
      <w:sz w:val="21"/>
      <w:szCs w:val="21"/>
    </w:rPr>
  </w:style>
  <w:style w:type="character" w:customStyle="1" w:styleId="9Char">
    <w:name w:val="Επικεφαλίδα 9 Char"/>
    <w:basedOn w:val="a3"/>
    <w:link w:val="9"/>
    <w:uiPriority w:val="1"/>
    <w:semiHidden/>
    <w:rsid w:val="00473C2C"/>
    <w:rPr>
      <w:rFonts w:ascii="Arial" w:eastAsiaTheme="majorEastAsia" w:hAnsi="Arial" w:cs="Arial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473C2C"/>
    <w:pPr>
      <w:numPr>
        <w:numId w:val="13"/>
      </w:numPr>
    </w:pPr>
  </w:style>
  <w:style w:type="table" w:styleId="17">
    <w:name w:val="Plain Table 1"/>
    <w:basedOn w:val="a4"/>
    <w:uiPriority w:val="41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link w:val="Chard"/>
    <w:uiPriority w:val="1"/>
    <w:unhideWhenUsed/>
    <w:qFormat/>
    <w:rsid w:val="00473C2C"/>
    <w:pPr>
      <w:spacing w:after="0" w:line="240" w:lineRule="auto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e"/>
    <w:uiPriority w:val="99"/>
    <w:semiHidden/>
    <w:unhideWhenUsed/>
    <w:rsid w:val="00473C2C"/>
  </w:style>
  <w:style w:type="character" w:customStyle="1" w:styleId="Chare">
    <w:name w:val="Ημερομηνία Char"/>
    <w:basedOn w:val="a3"/>
    <w:link w:val="afff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473C2C"/>
    <w:rPr>
      <w:rFonts w:ascii="Calibri" w:hAnsi="Calibri" w:cs="Calibri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f"/>
    <w:uiPriority w:val="30"/>
    <w:semiHidden/>
    <w:unhideWhenUsed/>
    <w:qFormat/>
    <w:rsid w:val="00473C2C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f">
    <w:name w:val="Έντονο απόσπ. Char"/>
    <w:basedOn w:val="a3"/>
    <w:link w:val="afff1"/>
    <w:uiPriority w:val="30"/>
    <w:semiHidden/>
    <w:rsid w:val="00473C2C"/>
    <w:rPr>
      <w:rFonts w:ascii="Calibri" w:eastAsiaTheme="minorEastAsia" w:hAnsi="Calibri" w:cs="Calibri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473C2C"/>
    <w:rPr>
      <w:rFonts w:ascii="Calibri" w:hAnsi="Calibri" w:cs="Calibr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473C2C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473C2C"/>
    <w:rPr>
      <w:rFonts w:ascii="Calibri" w:hAnsi="Calibri" w:cs="Calibri"/>
      <w:u w:val="dotted"/>
    </w:rPr>
  </w:style>
  <w:style w:type="character" w:styleId="afff3">
    <w:name w:val="Unresolved Mention"/>
    <w:basedOn w:val="a3"/>
    <w:uiPriority w:val="99"/>
    <w:semiHidden/>
    <w:unhideWhenUsed/>
    <w:rsid w:val="00473C2C"/>
    <w:rPr>
      <w:rFonts w:ascii="Calibri" w:hAnsi="Calibri" w:cs="Calibri"/>
      <w:color w:val="605E5C"/>
      <w:shd w:val="clear" w:color="auto" w:fill="E1DFDD"/>
    </w:rPr>
  </w:style>
  <w:style w:type="paragraph" w:styleId="afff4">
    <w:name w:val="Body Text"/>
    <w:basedOn w:val="a2"/>
    <w:link w:val="Charf0"/>
    <w:uiPriority w:val="99"/>
    <w:semiHidden/>
    <w:unhideWhenUsed/>
    <w:rsid w:val="00473C2C"/>
    <w:pPr>
      <w:spacing w:after="120"/>
    </w:pPr>
  </w:style>
  <w:style w:type="character" w:customStyle="1" w:styleId="Charf0">
    <w:name w:val="Σώμα κειμένου Char"/>
    <w:basedOn w:val="a3"/>
    <w:link w:val="afff4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473C2C"/>
    <w:pPr>
      <w:spacing w:after="120" w:line="480" w:lineRule="auto"/>
    </w:pPr>
  </w:style>
  <w:style w:type="character" w:customStyle="1" w:styleId="2Char0">
    <w:name w:val="Σώμα κείμενου 2 Char"/>
    <w:basedOn w:val="a3"/>
    <w:link w:val="2c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473C2C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3"/>
    <w:link w:val="3a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f1"/>
    <w:uiPriority w:val="99"/>
    <w:semiHidden/>
    <w:unhideWhenUsed/>
    <w:rsid w:val="00473C2C"/>
    <w:pPr>
      <w:spacing w:after="120"/>
      <w:ind w:left="360"/>
    </w:pPr>
  </w:style>
  <w:style w:type="character" w:customStyle="1" w:styleId="Charf1">
    <w:name w:val="Σώμα κείμενου με εσοχή Char"/>
    <w:basedOn w:val="a3"/>
    <w:link w:val="afff5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473C2C"/>
    <w:pPr>
      <w:spacing w:after="120" w:line="480" w:lineRule="auto"/>
      <w:ind w:left="360"/>
    </w:pPr>
  </w:style>
  <w:style w:type="character" w:customStyle="1" w:styleId="2Char1">
    <w:name w:val="Σώμα κείμενου με εσοχή 2 Char"/>
    <w:basedOn w:val="a3"/>
    <w:link w:val="2d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473C2C"/>
    <w:pPr>
      <w:spacing w:after="120"/>
      <w:ind w:left="360"/>
    </w:pPr>
    <w:rPr>
      <w:sz w:val="16"/>
      <w:szCs w:val="16"/>
    </w:rPr>
  </w:style>
  <w:style w:type="character" w:customStyle="1" w:styleId="3Char1">
    <w:name w:val="Σώμα κείμενου με εσοχή 3 Char"/>
    <w:basedOn w:val="a3"/>
    <w:link w:val="3b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2"/>
    <w:uiPriority w:val="99"/>
    <w:semiHidden/>
    <w:unhideWhenUsed/>
    <w:rsid w:val="00473C2C"/>
    <w:pPr>
      <w:spacing w:after="0"/>
      <w:ind w:firstLine="360"/>
    </w:pPr>
  </w:style>
  <w:style w:type="character" w:customStyle="1" w:styleId="Charf2">
    <w:name w:val="Σώμα κείμενου Πρώτη Εσοχή Char"/>
    <w:basedOn w:val="Charf0"/>
    <w:link w:val="afff6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2e">
    <w:name w:val="Body Text First Indent 2"/>
    <w:basedOn w:val="afff5"/>
    <w:link w:val="2Char2"/>
    <w:uiPriority w:val="99"/>
    <w:semiHidden/>
    <w:unhideWhenUsed/>
    <w:rsid w:val="00473C2C"/>
    <w:pPr>
      <w:spacing w:after="0"/>
      <w:ind w:firstLine="360"/>
    </w:pPr>
  </w:style>
  <w:style w:type="character" w:customStyle="1" w:styleId="2Char2">
    <w:name w:val="Σώμα κείμενου Πρώτη Εσοχή 2 Char"/>
    <w:basedOn w:val="Charf1"/>
    <w:link w:val="2e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473C2C"/>
    <w:pPr>
      <w:ind w:left="720"/>
    </w:pPr>
  </w:style>
  <w:style w:type="paragraph" w:styleId="afff8">
    <w:name w:val="Note Heading"/>
    <w:basedOn w:val="a2"/>
    <w:next w:val="a2"/>
    <w:link w:val="Charf3"/>
    <w:uiPriority w:val="99"/>
    <w:semiHidden/>
    <w:unhideWhenUsed/>
    <w:rsid w:val="00473C2C"/>
    <w:pPr>
      <w:spacing w:line="240" w:lineRule="auto"/>
    </w:pPr>
  </w:style>
  <w:style w:type="character" w:customStyle="1" w:styleId="Charf3">
    <w:name w:val="Επικεφαλίδα σημείωσης Char"/>
    <w:basedOn w:val="a3"/>
    <w:link w:val="afff8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473C2C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473C2C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473C2C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473C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4"/>
    <w:uiPriority w:val="99"/>
    <w:semiHidden/>
    <w:unhideWhenUsed/>
    <w:rsid w:val="00473C2C"/>
    <w:pPr>
      <w:spacing w:line="240" w:lineRule="auto"/>
    </w:pPr>
  </w:style>
  <w:style w:type="character" w:customStyle="1" w:styleId="Charf4">
    <w:name w:val="Υπογραφή ηλεκτρονικού ταχυδρομείου Char"/>
    <w:basedOn w:val="a3"/>
    <w:link w:val="afffe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5"/>
    <w:uiPriority w:val="99"/>
    <w:semiHidden/>
    <w:unhideWhenUsed/>
    <w:rsid w:val="00473C2C"/>
  </w:style>
  <w:style w:type="character" w:customStyle="1" w:styleId="Charf5">
    <w:name w:val="Χαιρετισμός Char"/>
    <w:basedOn w:val="a3"/>
    <w:link w:val="affff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473C2C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473C2C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473C2C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473C2C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473C2C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6"/>
    <w:uiPriority w:val="99"/>
    <w:semiHidden/>
    <w:unhideWhenUsed/>
    <w:rsid w:val="00473C2C"/>
    <w:pPr>
      <w:spacing w:line="240" w:lineRule="auto"/>
      <w:ind w:left="4320"/>
    </w:pPr>
  </w:style>
  <w:style w:type="character" w:customStyle="1" w:styleId="Charf6">
    <w:name w:val="Υπογραφή Char"/>
    <w:basedOn w:val="a3"/>
    <w:link w:val="affff0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473C2C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473C2C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473C2C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473C2C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473C2C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473C2C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473C2C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473C2C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473C2C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473C2C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473C2C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473C2C"/>
    <w:pPr>
      <w:spacing w:line="240" w:lineRule="auto"/>
      <w:ind w:left="2520" w:hanging="280"/>
    </w:pPr>
  </w:style>
  <w:style w:type="paragraph" w:styleId="affff1">
    <w:name w:val="index heading"/>
    <w:basedOn w:val="a2"/>
    <w:next w:val="1c"/>
    <w:uiPriority w:val="99"/>
    <w:semiHidden/>
    <w:unhideWhenUsed/>
    <w:rsid w:val="00473C2C"/>
    <w:rPr>
      <w:rFonts w:ascii="Arial" w:eastAsiaTheme="majorEastAsia" w:hAnsi="Arial" w:cs="Arial"/>
      <w:bCs/>
    </w:rPr>
  </w:style>
  <w:style w:type="paragraph" w:styleId="affff2">
    <w:name w:val="Plain Text"/>
    <w:basedOn w:val="a2"/>
    <w:link w:val="Charf7"/>
    <w:uiPriority w:val="99"/>
    <w:semiHidden/>
    <w:unhideWhenUsed/>
    <w:rsid w:val="00473C2C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Charf7">
    <w:name w:val="Απλό κείμενο Char"/>
    <w:basedOn w:val="a3"/>
    <w:link w:val="affff2"/>
    <w:uiPriority w:val="99"/>
    <w:semiHidden/>
    <w:rsid w:val="00473C2C"/>
    <w:rPr>
      <w:rFonts w:ascii="Consolas" w:eastAsiaTheme="minorEastAsia" w:hAnsi="Consolas" w:cs="Calibri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8"/>
    <w:uiPriority w:val="99"/>
    <w:semiHidden/>
    <w:unhideWhenUsed/>
    <w:rsid w:val="00473C2C"/>
    <w:pPr>
      <w:spacing w:line="240" w:lineRule="auto"/>
      <w:ind w:left="4320"/>
    </w:pPr>
  </w:style>
  <w:style w:type="character" w:customStyle="1" w:styleId="Charf8">
    <w:name w:val="Κλείσιμο Char"/>
    <w:basedOn w:val="a3"/>
    <w:link w:val="affff3"/>
    <w:uiPriority w:val="99"/>
    <w:semiHidden/>
    <w:rsid w:val="00473C2C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473C2C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473C2C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473C2C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473C2C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473C2C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473C2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473C2C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473C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473C2C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473C2C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473C2C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473C2C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473C2C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473C2C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473C2C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473C2C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473C2C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473C2C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3"/>
    <w:uiPriority w:val="99"/>
    <w:semiHidden/>
    <w:unhideWhenUsed/>
    <w:rsid w:val="00473C2C"/>
    <w:rPr>
      <w:rFonts w:ascii="Calibri" w:hAnsi="Calibri" w:cs="Calibri"/>
      <w:vertAlign w:val="superscript"/>
    </w:rPr>
  </w:style>
  <w:style w:type="paragraph" w:styleId="affff6">
    <w:name w:val="footnote text"/>
    <w:basedOn w:val="a2"/>
    <w:link w:val="Charf9"/>
    <w:uiPriority w:val="99"/>
    <w:unhideWhenUsed/>
    <w:rsid w:val="00473C2C"/>
    <w:pPr>
      <w:spacing w:line="240" w:lineRule="auto"/>
    </w:pPr>
    <w:rPr>
      <w:sz w:val="20"/>
      <w:szCs w:val="20"/>
    </w:rPr>
  </w:style>
  <w:style w:type="character" w:customStyle="1" w:styleId="Charf9">
    <w:name w:val="Κείμενο υποσημείωσης Char"/>
    <w:basedOn w:val="a3"/>
    <w:link w:val="affff6"/>
    <w:uiPriority w:val="99"/>
    <w:rsid w:val="00473C2C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character" w:styleId="affff7">
    <w:name w:val="line number"/>
    <w:basedOn w:val="a3"/>
    <w:uiPriority w:val="99"/>
    <w:semiHidden/>
    <w:unhideWhenUsed/>
    <w:rsid w:val="00473C2C"/>
    <w:rPr>
      <w:rFonts w:ascii="Calibri" w:hAnsi="Calibri" w:cs="Calibri"/>
    </w:rPr>
  </w:style>
  <w:style w:type="table" w:styleId="3-12">
    <w:name w:val="Table 3D effects 1"/>
    <w:basedOn w:val="a4"/>
    <w:uiPriority w:val="99"/>
    <w:semiHidden/>
    <w:unhideWhenUsed/>
    <w:rsid w:val="00473C2C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4"/>
    <w:uiPriority w:val="99"/>
    <w:semiHidden/>
    <w:unhideWhenUsed/>
    <w:rsid w:val="00473C2C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4"/>
    <w:uiPriority w:val="99"/>
    <w:semiHidden/>
    <w:unhideWhenUsed/>
    <w:rsid w:val="00473C2C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473C2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2"/>
    <w:unhideWhenUsed/>
    <w:qFormat/>
    <w:rsid w:val="00473C2C"/>
    <w:rPr>
      <w:rFonts w:ascii="Calibri" w:hAnsi="Calibri" w:cs="Calibri"/>
      <w:b/>
      <w:bCs/>
    </w:rPr>
  </w:style>
  <w:style w:type="character" w:styleId="-0">
    <w:name w:val="FollowedHyperlink"/>
    <w:basedOn w:val="a3"/>
    <w:uiPriority w:val="99"/>
    <w:semiHidden/>
    <w:unhideWhenUsed/>
    <w:rsid w:val="00473C2C"/>
    <w:rPr>
      <w:rFonts w:ascii="Calibri" w:hAnsi="Calibri" w:cs="Calibri"/>
      <w:color w:val="3592CF" w:themeColor="followedHyperlink"/>
      <w:u w:val="single"/>
    </w:rPr>
  </w:style>
  <w:style w:type="character" w:styleId="-7">
    <w:name w:val="Hyperlink"/>
    <w:basedOn w:val="a3"/>
    <w:uiPriority w:val="99"/>
    <w:unhideWhenUsed/>
    <w:rsid w:val="00473C2C"/>
    <w:rPr>
      <w:rFonts w:ascii="Calibri" w:hAnsi="Calibri" w:cs="Calibri"/>
      <w:color w:val="3592CF" w:themeColor="hyperlink"/>
      <w:u w:val="single"/>
    </w:rPr>
  </w:style>
  <w:style w:type="character" w:styleId="affffa">
    <w:name w:val="page number"/>
    <w:basedOn w:val="a3"/>
    <w:uiPriority w:val="99"/>
    <w:semiHidden/>
    <w:unhideWhenUsed/>
    <w:rsid w:val="00473C2C"/>
    <w:rPr>
      <w:rFonts w:ascii="Calibri" w:hAnsi="Calibri" w:cs="Calibri"/>
    </w:rPr>
  </w:style>
  <w:style w:type="paragraph" w:styleId="affffb">
    <w:name w:val="caption"/>
    <w:basedOn w:val="a2"/>
    <w:next w:val="a2"/>
    <w:uiPriority w:val="99"/>
    <w:semiHidden/>
    <w:unhideWhenUsed/>
    <w:rsid w:val="00473C2C"/>
    <w:pPr>
      <w:spacing w:after="200" w:line="240" w:lineRule="auto"/>
    </w:pPr>
    <w:rPr>
      <w:i/>
      <w:iCs/>
      <w:sz w:val="18"/>
      <w:szCs w:val="18"/>
    </w:rPr>
  </w:style>
  <w:style w:type="character" w:customStyle="1" w:styleId="Chard">
    <w:name w:val="Χωρίς διάστιχο Char"/>
    <w:basedOn w:val="a3"/>
    <w:link w:val="affe"/>
    <w:uiPriority w:val="1"/>
    <w:rsid w:val="0067722D"/>
    <w:rPr>
      <w:rFonts w:ascii="Calibri" w:eastAsiaTheme="minorEastAsia" w:hAnsi="Calibri" w:cs="Calibri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microsoft.com/office/2007/relationships/hdphoto" Target="media/hdphoto3.wdp"/><Relationship Id="rId3" Type="http://schemas.openxmlformats.org/officeDocument/2006/relationships/numbering" Target="numbering.xml"/><Relationship Id="rId21" Type="http://schemas.microsoft.com/office/2007/relationships/hdphoto" Target="media/hdphoto2.wdp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www.w3schools.com/howto/howto_website_bootstrap4.asp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howto/howto_css_example_website.asp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5" Type="http://schemas.openxmlformats.org/officeDocument/2006/relationships/settings" Target="settings.xml"/><Relationship Id="rId15" Type="http://schemas.openxmlformats.org/officeDocument/2006/relationships/hyperlink" Target="https://www.w3schools.com/howto/howto_website.asp" TargetMode="External"/><Relationship Id="rId23" Type="http://schemas.openxmlformats.org/officeDocument/2006/relationships/image" Target="media/image6.JPG"/><Relationship Id="rId28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w3schools.com/howto/howto_make_a_website.asp" TargetMode="External"/><Relationship Id="rId22" Type="http://schemas.openxmlformats.org/officeDocument/2006/relationships/image" Target="media/image5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ae\AppData\Local\Microsoft\Office\16.0\DTS\el-GR%7b90CE029E-4B41-4449-AC6E-D0DDAB5D7B90%7d\%7bB5B966E7-DD25-4DB1-9083-B31D9146F5B7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customXml" Target="../../customXml/item4.xml"/><Relationship Id="rId1" Type="http://schemas.openxmlformats.org/officeDocument/2006/relationships/customXml" Target="../../customXml/item3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9ED271A5814668AC2B02CD0DDF1B7F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0FBFA9BB-8B70-4C51-994D-F61570C34E98}"/>
      </w:docPartPr>
      <w:docPartBody>
        <w:p w:rsidR="00307BC4" w:rsidRDefault="00DB6797" w:rsidP="00DB6797">
          <w:pPr>
            <w:pStyle w:val="AE9ED271A5814668AC2B02CD0DDF1B7F"/>
          </w:pPr>
          <w:r w:rsidRPr="00473C2C">
            <w:rPr>
              <w:lang w:bidi="el-GR"/>
            </w:rPr>
            <w:t>ΕΠΩΝΥΜΙΑ ΕΤΑΙΡΕΙΑΣ</w:t>
          </w:r>
        </w:p>
      </w:docPartBody>
    </w:docPart>
    <w:docPart>
      <w:docPartPr>
        <w:name w:val="D8ADADDED62946DD83C43FA518EF922F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B55D7E37-6368-45AC-A4D1-9076C039A6C2}"/>
      </w:docPartPr>
      <w:docPartBody>
        <w:p w:rsidR="00307BC4" w:rsidRDefault="00DB6797" w:rsidP="00DB6797">
          <w:pPr>
            <w:pStyle w:val="D8ADADDED62946DD83C43FA518EF922F"/>
          </w:pPr>
          <w:r w:rsidRPr="00473C2C">
            <w:rPr>
              <w:lang w:bidi="el-GR"/>
            </w:rPr>
            <w:t>Το όνομά σας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22"/>
    <w:rsid w:val="001D7758"/>
    <w:rsid w:val="00307BC4"/>
    <w:rsid w:val="003E414A"/>
    <w:rsid w:val="005461D8"/>
    <w:rsid w:val="00690FAF"/>
    <w:rsid w:val="006A5672"/>
    <w:rsid w:val="008B7F3F"/>
    <w:rsid w:val="0096070E"/>
    <w:rsid w:val="00A36C3A"/>
    <w:rsid w:val="00C31440"/>
    <w:rsid w:val="00D45822"/>
    <w:rsid w:val="00DB6797"/>
    <w:rsid w:val="00F5185B"/>
    <w:rsid w:val="00FD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rsid w:val="00DB6797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Char">
    <w:name w:val="Υπότιτλος Char"/>
    <w:basedOn w:val="a0"/>
    <w:link w:val="a3"/>
    <w:uiPriority w:val="2"/>
    <w:rsid w:val="00DB6797"/>
    <w:rPr>
      <w:caps/>
      <w:color w:val="44546A" w:themeColor="text2"/>
      <w:spacing w:val="20"/>
      <w:sz w:val="32"/>
      <w:lang w:eastAsia="en-US"/>
    </w:rPr>
  </w:style>
  <w:style w:type="paragraph" w:customStyle="1" w:styleId="AE9ED271A5814668AC2B02CD0DDF1B7F">
    <w:name w:val="AE9ED271A5814668AC2B02CD0DDF1B7F"/>
    <w:rsid w:val="00DB6797"/>
    <w:rPr>
      <w:lang w:val="de-CH" w:eastAsia="de-CH"/>
    </w:rPr>
  </w:style>
  <w:style w:type="paragraph" w:customStyle="1" w:styleId="D8ADADDED62946DD83C43FA518EF922F">
    <w:name w:val="D8ADADDED62946DD83C43FA518EF922F"/>
    <w:rsid w:val="00DB6797"/>
    <w:rPr>
      <w:lang w:val="de-CH" w:eastAsia="de-C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>Καζή Ευστρατία
Διδάσκων: Κώτης Κωνσταντίνος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/>
  <CompanyAddress/>
  <CompanyPhone/>
  <CompanyFax>Καζή Ευστρατία
Διδάσκων: Κώτης Κωνσταντίνος</CompanyFax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A26962-6A88-4095-BCF9-A2594D9200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B9A26962-6A88-4095-BCF9-A2594D920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%7bB5B966E7-DD25-4DB1-9083-B31D9146F5B7%7dtf16392850_win32.dotx</Template>
  <TotalTime>0</TotalTime>
  <Pages>7</Pages>
  <Words>944</Words>
  <Characters>5952</Characters>
  <Application>Microsoft Office Word</Application>
  <DocSecurity>0</DocSecurity>
  <Lines>49</Lines>
  <Paragraphs>13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</dc:creator>
  <cp:keywords/>
  <cp:lastModifiedBy>Ioannis Christodoulakis</cp:lastModifiedBy>
  <cp:revision>346</cp:revision>
  <cp:lastPrinted>2021-05-11T11:15:00Z</cp:lastPrinted>
  <dcterms:created xsi:type="dcterms:W3CDTF">2021-05-10T09:51:00Z</dcterms:created>
  <dcterms:modified xsi:type="dcterms:W3CDTF">2021-05-14T20:10:00Z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